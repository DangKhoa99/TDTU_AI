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6B10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DF3226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37BABB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A77BE08" w14:textId="77777777" w:rsidR="003218FF" w:rsidRPr="00B10E7E" w:rsidRDefault="003218FF" w:rsidP="003218FF">
      <w:pPr>
        <w:suppressAutoHyphens/>
        <w:autoSpaceDE w:val="0"/>
        <w:autoSpaceDN w:val="0"/>
        <w:adjustRightInd w:val="0"/>
        <w:ind w:firstLine="720"/>
        <w:jc w:val="center"/>
        <w:rPr>
          <w:lang w:val="en"/>
        </w:rPr>
      </w:pPr>
    </w:p>
    <w:p w14:paraId="5EC23356" w14:textId="2DC721AB" w:rsidR="003218FF" w:rsidRDefault="00A9405D" w:rsidP="00A9405D">
      <w:pPr>
        <w:suppressAutoHyphens/>
        <w:autoSpaceDE w:val="0"/>
        <w:autoSpaceDN w:val="0"/>
        <w:adjustRightInd w:val="0"/>
        <w:jc w:val="center"/>
        <w:rPr>
          <w:b/>
          <w:bCs/>
          <w:sz w:val="28"/>
          <w:szCs w:val="28"/>
          <w:lang w:val="en"/>
        </w:rPr>
      </w:pPr>
      <w:r>
        <w:rPr>
          <w:noProof/>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B10E7E" w:rsidRDefault="00A9405D" w:rsidP="00A9405D">
      <w:pPr>
        <w:suppressAutoHyphens/>
        <w:autoSpaceDE w:val="0"/>
        <w:autoSpaceDN w:val="0"/>
        <w:adjustRightInd w:val="0"/>
        <w:jc w:val="center"/>
        <w:rPr>
          <w:b/>
          <w:bCs/>
          <w:sz w:val="28"/>
          <w:szCs w:val="28"/>
          <w:lang w:val="en"/>
        </w:rPr>
      </w:pPr>
    </w:p>
    <w:p w14:paraId="5B3862F3" w14:textId="77777777" w:rsidR="003218FF" w:rsidRPr="00B10E7E" w:rsidRDefault="003218FF" w:rsidP="003218FF">
      <w:pPr>
        <w:suppressAutoHyphens/>
        <w:autoSpaceDE w:val="0"/>
        <w:autoSpaceDN w:val="0"/>
        <w:adjustRightInd w:val="0"/>
        <w:ind w:firstLine="720"/>
        <w:rPr>
          <w:b/>
          <w:bCs/>
          <w:sz w:val="28"/>
          <w:szCs w:val="28"/>
          <w:lang w:val="en"/>
        </w:rPr>
      </w:pPr>
    </w:p>
    <w:p w14:paraId="1D38F605" w14:textId="225C845B" w:rsidR="003218FF" w:rsidRPr="00B10E7E" w:rsidRDefault="002B55FA" w:rsidP="000D55F8">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ĐỒ ÁN CUỐI KỲ</w:t>
      </w:r>
      <w:r w:rsidR="00E766EA">
        <w:rPr>
          <w:b/>
          <w:bCs/>
          <w:sz w:val="32"/>
          <w:szCs w:val="32"/>
          <w:lang w:val="en"/>
        </w:rPr>
        <w:t xml:space="preserve"> </w:t>
      </w:r>
      <w:r w:rsidR="00DB7595">
        <w:rPr>
          <w:b/>
          <w:bCs/>
          <w:sz w:val="32"/>
          <w:szCs w:val="32"/>
          <w:lang w:val="en"/>
        </w:rPr>
        <w:t xml:space="preserve">MÔN </w:t>
      </w:r>
      <w:r>
        <w:rPr>
          <w:b/>
          <w:bCs/>
          <w:sz w:val="32"/>
          <w:szCs w:val="32"/>
          <w:lang w:val="en"/>
        </w:rPr>
        <w:t>NHẬP MÔN TRÍ TUỆ NHÂN TẠO</w:t>
      </w:r>
    </w:p>
    <w:p w14:paraId="2D42ED5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B970B8C" w14:textId="77777777" w:rsidR="003218FF" w:rsidRPr="00B10E7E" w:rsidRDefault="003218FF" w:rsidP="003218FF">
      <w:pPr>
        <w:suppressAutoHyphens/>
        <w:autoSpaceDE w:val="0"/>
        <w:autoSpaceDN w:val="0"/>
        <w:adjustRightInd w:val="0"/>
        <w:spacing w:line="360" w:lineRule="auto"/>
        <w:rPr>
          <w:b/>
          <w:bCs/>
          <w:lang w:val="en"/>
        </w:rPr>
      </w:pPr>
    </w:p>
    <w:p w14:paraId="6CA2F2DE" w14:textId="79876C57" w:rsidR="003218FF" w:rsidRPr="00B10E7E" w:rsidRDefault="00430D02"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XÂY DỰNG </w:t>
      </w:r>
      <w:r w:rsidR="002B55FA">
        <w:rPr>
          <w:b/>
          <w:bCs/>
          <w:sz w:val="48"/>
          <w:szCs w:val="48"/>
          <w:lang w:val="en"/>
        </w:rPr>
        <w:t>CHƯƠNG TRÌNH SẮP XẾP THỜI KHÓA BIỂU CỦA MỘT HỌC KỲ</w:t>
      </w:r>
    </w:p>
    <w:p w14:paraId="424C15F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BF3DDE0" w14:textId="77777777" w:rsidR="003218FF" w:rsidRPr="00B10E7E" w:rsidRDefault="003218FF" w:rsidP="003218FF">
      <w:pPr>
        <w:suppressAutoHyphens/>
        <w:autoSpaceDE w:val="0"/>
        <w:autoSpaceDN w:val="0"/>
        <w:adjustRightInd w:val="0"/>
        <w:spacing w:line="360" w:lineRule="auto"/>
        <w:jc w:val="center"/>
        <w:rPr>
          <w:b/>
          <w:bCs/>
          <w:lang w:val="en"/>
        </w:rPr>
      </w:pPr>
    </w:p>
    <w:p w14:paraId="5593D435" w14:textId="77777777" w:rsidR="003218FF" w:rsidRPr="00B10E7E" w:rsidRDefault="003218FF" w:rsidP="003218FF">
      <w:pPr>
        <w:suppressAutoHyphens/>
        <w:autoSpaceDE w:val="0"/>
        <w:autoSpaceDN w:val="0"/>
        <w:adjustRightInd w:val="0"/>
        <w:spacing w:line="360" w:lineRule="auto"/>
        <w:jc w:val="both"/>
        <w:rPr>
          <w:b/>
          <w:bCs/>
          <w:lang w:val="en"/>
        </w:rPr>
      </w:pPr>
    </w:p>
    <w:p w14:paraId="2340DC95"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AAC6B91" w14:textId="77777777" w:rsidR="003218FF" w:rsidRPr="00B10E7E" w:rsidRDefault="003218FF" w:rsidP="003218FF">
      <w:pPr>
        <w:suppressAutoHyphens/>
        <w:autoSpaceDE w:val="0"/>
        <w:autoSpaceDN w:val="0"/>
        <w:adjustRightInd w:val="0"/>
        <w:spacing w:line="360" w:lineRule="auto"/>
        <w:jc w:val="both"/>
        <w:rPr>
          <w:b/>
          <w:bCs/>
          <w:lang w:val="en"/>
        </w:rPr>
      </w:pPr>
    </w:p>
    <w:p w14:paraId="53A777B6" w14:textId="7FC6316F" w:rsidR="003218FF" w:rsidRPr="00430D02"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430D02">
        <w:rPr>
          <w:b/>
          <w:sz w:val="28"/>
          <w:szCs w:val="28"/>
        </w:rPr>
        <w:t>LÊ ANH CƯỜNG</w:t>
      </w:r>
    </w:p>
    <w:p w14:paraId="5AA85962" w14:textId="733C157B" w:rsidR="003218FF" w:rsidRPr="00430D02"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430D02">
        <w:rPr>
          <w:b/>
          <w:bCs/>
          <w:sz w:val="28"/>
          <w:szCs w:val="28"/>
        </w:rPr>
        <w:t>TRẦN HƯNG TRỌNG</w:t>
      </w:r>
      <w:r w:rsidR="00DD74FD" w:rsidRPr="009372C0">
        <w:rPr>
          <w:b/>
          <w:bCs/>
          <w:sz w:val="28"/>
          <w:szCs w:val="28"/>
          <w:lang w:val="vi-VN"/>
        </w:rPr>
        <w:t xml:space="preserve"> – </w:t>
      </w:r>
      <w:r w:rsidR="00430D02">
        <w:rPr>
          <w:b/>
          <w:bCs/>
          <w:sz w:val="28"/>
          <w:szCs w:val="28"/>
        </w:rPr>
        <w:t>51800943</w:t>
      </w:r>
    </w:p>
    <w:p w14:paraId="0779DD65" w14:textId="0FF73B68" w:rsidR="00291721" w:rsidRPr="00430D02" w:rsidRDefault="00430D02" w:rsidP="003218FF">
      <w:pPr>
        <w:suppressAutoHyphens/>
        <w:autoSpaceDE w:val="0"/>
        <w:autoSpaceDN w:val="0"/>
        <w:adjustRightInd w:val="0"/>
        <w:spacing w:line="360" w:lineRule="auto"/>
        <w:jc w:val="right"/>
        <w:rPr>
          <w:b/>
          <w:sz w:val="28"/>
          <w:szCs w:val="28"/>
        </w:rPr>
      </w:pPr>
      <w:r>
        <w:rPr>
          <w:b/>
          <w:sz w:val="28"/>
          <w:szCs w:val="28"/>
        </w:rPr>
        <w:t>NGUYỄN MINH ĐĂNG KHOA</w:t>
      </w:r>
      <w:r w:rsidR="00DD74FD" w:rsidRPr="009372C0">
        <w:rPr>
          <w:b/>
          <w:sz w:val="28"/>
          <w:szCs w:val="28"/>
          <w:lang w:val="vi-VN"/>
        </w:rPr>
        <w:t xml:space="preserve"> – </w:t>
      </w:r>
      <w:r>
        <w:rPr>
          <w:b/>
          <w:sz w:val="28"/>
          <w:szCs w:val="28"/>
        </w:rPr>
        <w:t>51800882</w:t>
      </w:r>
    </w:p>
    <w:p w14:paraId="692F2888" w14:textId="1A4333EB" w:rsidR="003218FF" w:rsidRPr="00430D02"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430D02">
        <w:rPr>
          <w:b/>
          <w:bCs/>
          <w:sz w:val="28"/>
          <w:szCs w:val="28"/>
        </w:rPr>
        <w:t>18050302</w:t>
      </w:r>
    </w:p>
    <w:p w14:paraId="5132D620" w14:textId="653EEF83" w:rsidR="003218FF" w:rsidRPr="00430D02"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F07FB0" w:rsidRPr="00A9405D">
        <w:rPr>
          <w:b/>
          <w:bCs/>
          <w:sz w:val="28"/>
          <w:szCs w:val="28"/>
          <w:lang w:val="vi-VN"/>
        </w:rPr>
        <w:t>2</w:t>
      </w:r>
      <w:r w:rsidR="00430D02">
        <w:rPr>
          <w:b/>
          <w:bCs/>
          <w:sz w:val="28"/>
          <w:szCs w:val="28"/>
        </w:rPr>
        <w:t>2</w:t>
      </w:r>
    </w:p>
    <w:p w14:paraId="264D78F8" w14:textId="77777777" w:rsidR="003218FF" w:rsidRDefault="003218FF" w:rsidP="003218FF">
      <w:pPr>
        <w:suppressAutoHyphens/>
        <w:autoSpaceDE w:val="0"/>
        <w:autoSpaceDN w:val="0"/>
        <w:adjustRightInd w:val="0"/>
        <w:jc w:val="center"/>
        <w:rPr>
          <w:b/>
          <w:bCs/>
          <w:lang w:val="vi-VN"/>
        </w:rPr>
      </w:pPr>
    </w:p>
    <w:p w14:paraId="052698CA" w14:textId="77777777" w:rsidR="002D4629" w:rsidRDefault="002D4629" w:rsidP="003218FF">
      <w:pPr>
        <w:suppressAutoHyphens/>
        <w:autoSpaceDE w:val="0"/>
        <w:autoSpaceDN w:val="0"/>
        <w:adjustRightInd w:val="0"/>
        <w:jc w:val="center"/>
        <w:rPr>
          <w:b/>
          <w:bCs/>
          <w:lang w:val="vi-VN"/>
        </w:rPr>
      </w:pPr>
    </w:p>
    <w:p w14:paraId="34C036EE" w14:textId="77777777" w:rsidR="002D4629" w:rsidRDefault="002D4629" w:rsidP="003218FF">
      <w:pPr>
        <w:suppressAutoHyphens/>
        <w:autoSpaceDE w:val="0"/>
        <w:autoSpaceDN w:val="0"/>
        <w:adjustRightInd w:val="0"/>
        <w:jc w:val="center"/>
        <w:rPr>
          <w:b/>
          <w:bCs/>
          <w:lang w:val="vi-VN"/>
        </w:rPr>
      </w:pPr>
    </w:p>
    <w:p w14:paraId="4D080F1E" w14:textId="77777777" w:rsidR="002D4629" w:rsidRDefault="002D4629" w:rsidP="003218FF">
      <w:pPr>
        <w:suppressAutoHyphens/>
        <w:autoSpaceDE w:val="0"/>
        <w:autoSpaceDN w:val="0"/>
        <w:adjustRightInd w:val="0"/>
        <w:jc w:val="center"/>
        <w:rPr>
          <w:b/>
          <w:bCs/>
          <w:lang w:val="vi-VN"/>
        </w:rPr>
      </w:pPr>
    </w:p>
    <w:p w14:paraId="4938D6C0" w14:textId="4EEA52DA" w:rsidR="00B118C8" w:rsidRPr="000D55F8" w:rsidRDefault="003218FF" w:rsidP="00291721">
      <w:pPr>
        <w:suppressAutoHyphens/>
        <w:autoSpaceDE w:val="0"/>
        <w:autoSpaceDN w:val="0"/>
        <w:adjustRightInd w:val="0"/>
        <w:jc w:val="center"/>
        <w:rPr>
          <w:b/>
          <w:bCs/>
          <w:iCs/>
          <w:sz w:val="28"/>
          <w:szCs w:val="28"/>
        </w:rPr>
        <w:sectPr w:rsidR="00B118C8" w:rsidRPr="000D55F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0D55F8">
        <w:rPr>
          <w:b/>
          <w:bCs/>
          <w:iCs/>
          <w:sz w:val="28"/>
          <w:szCs w:val="28"/>
        </w:rPr>
        <w:t>20</w:t>
      </w:r>
    </w:p>
    <w:p w14:paraId="24937053"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748DB3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10DEC1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1E275A3E" w14:textId="77777777" w:rsidR="003218FF" w:rsidRPr="00B10E7E" w:rsidRDefault="003218FF" w:rsidP="003218FF">
      <w:pPr>
        <w:suppressAutoHyphens/>
        <w:autoSpaceDE w:val="0"/>
        <w:autoSpaceDN w:val="0"/>
        <w:adjustRightInd w:val="0"/>
        <w:ind w:firstLine="720"/>
        <w:jc w:val="center"/>
        <w:rPr>
          <w:lang w:val="en"/>
        </w:rPr>
      </w:pPr>
    </w:p>
    <w:p w14:paraId="66BDCA39" w14:textId="4F70D378" w:rsidR="003218FF" w:rsidRPr="00B10E7E" w:rsidRDefault="00D805A0" w:rsidP="000D55F8">
      <w:pPr>
        <w:suppressAutoHyphens/>
        <w:autoSpaceDE w:val="0"/>
        <w:autoSpaceDN w:val="0"/>
        <w:adjustRightInd w:val="0"/>
        <w:jc w:val="center"/>
        <w:rPr>
          <w:b/>
          <w:bCs/>
          <w:sz w:val="28"/>
          <w:szCs w:val="28"/>
          <w:lang w:val="en"/>
        </w:rPr>
      </w:pPr>
      <w:r>
        <w:rPr>
          <w:noProof/>
          <w:sz w:val="22"/>
          <w:szCs w:val="22"/>
        </w:rPr>
        <w:drawing>
          <wp:inline distT="0" distB="0" distL="0" distR="0" wp14:anchorId="366D9263" wp14:editId="2495BA1B">
            <wp:extent cx="1177769"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1A03D469" w14:textId="77777777" w:rsidR="003218FF" w:rsidRPr="00B10E7E" w:rsidRDefault="003218FF" w:rsidP="003218FF">
      <w:pPr>
        <w:suppressAutoHyphens/>
        <w:autoSpaceDE w:val="0"/>
        <w:autoSpaceDN w:val="0"/>
        <w:adjustRightInd w:val="0"/>
        <w:ind w:firstLine="720"/>
        <w:rPr>
          <w:b/>
          <w:bCs/>
          <w:sz w:val="28"/>
          <w:szCs w:val="28"/>
          <w:lang w:val="en"/>
        </w:rPr>
      </w:pPr>
    </w:p>
    <w:p w14:paraId="1FF8829C" w14:textId="77777777" w:rsidR="003218FF" w:rsidRPr="00B10E7E" w:rsidRDefault="003218FF" w:rsidP="003218FF">
      <w:pPr>
        <w:suppressAutoHyphens/>
        <w:autoSpaceDE w:val="0"/>
        <w:autoSpaceDN w:val="0"/>
        <w:adjustRightInd w:val="0"/>
        <w:ind w:firstLine="720"/>
        <w:rPr>
          <w:b/>
          <w:bCs/>
          <w:sz w:val="28"/>
          <w:szCs w:val="28"/>
          <w:lang w:val="en"/>
        </w:rPr>
      </w:pPr>
    </w:p>
    <w:p w14:paraId="1BB75292" w14:textId="6A402EF8" w:rsidR="002D4629" w:rsidRPr="00B10E7E" w:rsidRDefault="00430D02" w:rsidP="000D55F8">
      <w:pPr>
        <w:suppressAutoHyphens/>
        <w:autoSpaceDE w:val="0"/>
        <w:autoSpaceDN w:val="0"/>
        <w:adjustRightInd w:val="0"/>
        <w:spacing w:line="360" w:lineRule="auto"/>
        <w:jc w:val="center"/>
        <w:rPr>
          <w:b/>
          <w:bCs/>
          <w:sz w:val="32"/>
          <w:szCs w:val="32"/>
          <w:lang w:val="en"/>
        </w:rPr>
      </w:pPr>
      <w:r>
        <w:rPr>
          <w:b/>
          <w:bCs/>
          <w:sz w:val="32"/>
          <w:szCs w:val="32"/>
          <w:lang w:val="en"/>
        </w:rPr>
        <w:t>ĐỒ ÁN CUỐI KỲ</w:t>
      </w:r>
      <w:r w:rsidR="009372C0">
        <w:rPr>
          <w:b/>
          <w:bCs/>
          <w:sz w:val="32"/>
          <w:szCs w:val="32"/>
          <w:lang w:val="en"/>
        </w:rPr>
        <w:t xml:space="preserve"> </w:t>
      </w:r>
      <w:r w:rsidR="00E766EA" w:rsidRPr="00E766EA">
        <w:rPr>
          <w:b/>
          <w:bCs/>
          <w:sz w:val="32"/>
          <w:szCs w:val="32"/>
          <w:lang w:val="en"/>
        </w:rPr>
        <w:t xml:space="preserve">MÔN </w:t>
      </w:r>
      <w:r>
        <w:rPr>
          <w:b/>
          <w:bCs/>
          <w:sz w:val="32"/>
          <w:szCs w:val="32"/>
          <w:lang w:val="en"/>
        </w:rPr>
        <w:t>NHẬP MÔN TRÍ TUỆ NHÂN TẠO</w:t>
      </w:r>
      <w:r w:rsidR="002D4629">
        <w:rPr>
          <w:b/>
          <w:bCs/>
          <w:sz w:val="32"/>
          <w:szCs w:val="32"/>
          <w:lang w:val="en"/>
        </w:rPr>
        <w:t xml:space="preserve"> </w:t>
      </w:r>
    </w:p>
    <w:p w14:paraId="62E771D8" w14:textId="77777777" w:rsidR="002D4629" w:rsidRPr="00B10E7E" w:rsidRDefault="002D4629" w:rsidP="002D4629">
      <w:pPr>
        <w:suppressAutoHyphens/>
        <w:autoSpaceDE w:val="0"/>
        <w:autoSpaceDN w:val="0"/>
        <w:adjustRightInd w:val="0"/>
        <w:spacing w:line="360" w:lineRule="auto"/>
        <w:rPr>
          <w:b/>
          <w:bCs/>
          <w:lang w:val="en"/>
        </w:rPr>
      </w:pPr>
    </w:p>
    <w:p w14:paraId="64075E42" w14:textId="77777777" w:rsidR="002D4629" w:rsidRDefault="002D4629" w:rsidP="002D4629">
      <w:pPr>
        <w:suppressAutoHyphens/>
        <w:autoSpaceDE w:val="0"/>
        <w:autoSpaceDN w:val="0"/>
        <w:adjustRightInd w:val="0"/>
        <w:spacing w:line="360" w:lineRule="auto"/>
        <w:rPr>
          <w:b/>
          <w:bCs/>
          <w:lang w:val="en"/>
        </w:rPr>
      </w:pPr>
    </w:p>
    <w:p w14:paraId="09B7EE4F" w14:textId="77777777" w:rsidR="00E766EA" w:rsidRDefault="00E766EA" w:rsidP="002D4629">
      <w:pPr>
        <w:suppressAutoHyphens/>
        <w:autoSpaceDE w:val="0"/>
        <w:autoSpaceDN w:val="0"/>
        <w:adjustRightInd w:val="0"/>
        <w:spacing w:line="360" w:lineRule="auto"/>
        <w:rPr>
          <w:b/>
          <w:bCs/>
          <w:lang w:val="en"/>
        </w:rPr>
      </w:pPr>
    </w:p>
    <w:p w14:paraId="703E087D" w14:textId="07CA52D1" w:rsidR="002D4629" w:rsidRPr="00B10E7E" w:rsidRDefault="00430D02" w:rsidP="002D4629">
      <w:pPr>
        <w:suppressAutoHyphens/>
        <w:autoSpaceDE w:val="0"/>
        <w:autoSpaceDN w:val="0"/>
        <w:adjustRightInd w:val="0"/>
        <w:spacing w:line="360" w:lineRule="auto"/>
        <w:jc w:val="center"/>
        <w:rPr>
          <w:b/>
          <w:bCs/>
          <w:sz w:val="48"/>
          <w:szCs w:val="48"/>
          <w:lang w:val="en"/>
        </w:rPr>
      </w:pPr>
      <w:r>
        <w:rPr>
          <w:b/>
          <w:bCs/>
          <w:sz w:val="48"/>
          <w:szCs w:val="48"/>
          <w:lang w:val="en"/>
        </w:rPr>
        <w:t>XÂY DỰNG CHƯƠNG TRÌNH SẮP XẾP THỜI KHÓA BIỂU CỦA MỘT HỌC KỲ</w:t>
      </w:r>
    </w:p>
    <w:p w14:paraId="16D8A1AB"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0FBED326" w14:textId="77777777" w:rsidR="003218FF" w:rsidRPr="00B10E7E" w:rsidRDefault="003218FF" w:rsidP="003218FF">
      <w:pPr>
        <w:suppressAutoHyphens/>
        <w:autoSpaceDE w:val="0"/>
        <w:autoSpaceDN w:val="0"/>
        <w:adjustRightInd w:val="0"/>
        <w:jc w:val="both"/>
        <w:rPr>
          <w:b/>
          <w:bCs/>
          <w:lang w:val="en"/>
        </w:rPr>
      </w:pPr>
    </w:p>
    <w:p w14:paraId="26B70ADC" w14:textId="77777777" w:rsidR="003218FF" w:rsidRPr="00B10E7E" w:rsidRDefault="003218FF" w:rsidP="003218FF">
      <w:pPr>
        <w:suppressAutoHyphens/>
        <w:autoSpaceDE w:val="0"/>
        <w:autoSpaceDN w:val="0"/>
        <w:adjustRightInd w:val="0"/>
        <w:jc w:val="both"/>
        <w:rPr>
          <w:b/>
          <w:bCs/>
          <w:lang w:val="en"/>
        </w:rPr>
      </w:pPr>
    </w:p>
    <w:p w14:paraId="57285A49" w14:textId="77777777" w:rsidR="003218FF" w:rsidRDefault="003218FF" w:rsidP="003218FF">
      <w:pPr>
        <w:suppressAutoHyphens/>
        <w:autoSpaceDE w:val="0"/>
        <w:autoSpaceDN w:val="0"/>
        <w:adjustRightInd w:val="0"/>
        <w:jc w:val="both"/>
        <w:rPr>
          <w:b/>
          <w:bCs/>
          <w:lang w:val="en"/>
        </w:rPr>
      </w:pPr>
    </w:p>
    <w:p w14:paraId="5A06C527" w14:textId="77777777" w:rsidR="003218FF" w:rsidRPr="00B10E7E" w:rsidRDefault="003218FF" w:rsidP="003218FF">
      <w:pPr>
        <w:suppressAutoHyphens/>
        <w:autoSpaceDE w:val="0"/>
        <w:autoSpaceDN w:val="0"/>
        <w:adjustRightInd w:val="0"/>
        <w:jc w:val="both"/>
        <w:rPr>
          <w:b/>
          <w:bCs/>
          <w:lang w:val="en"/>
        </w:rPr>
      </w:pPr>
    </w:p>
    <w:p w14:paraId="50C65178" w14:textId="6B5FF73D" w:rsidR="003218FF" w:rsidRPr="00430D02"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00430D02">
        <w:rPr>
          <w:b/>
          <w:sz w:val="28"/>
          <w:szCs w:val="28"/>
        </w:rPr>
        <w:t>LÊ ANH CƯỜNG</w:t>
      </w:r>
    </w:p>
    <w:p w14:paraId="63303C70" w14:textId="30FEC687" w:rsidR="003218FF" w:rsidRPr="00430D02"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430D02">
        <w:rPr>
          <w:b/>
          <w:bCs/>
          <w:sz w:val="28"/>
          <w:szCs w:val="28"/>
        </w:rPr>
        <w:t>TRẦN HƯNG TRỌNG – 51800943</w:t>
      </w:r>
    </w:p>
    <w:p w14:paraId="4C8B7857" w14:textId="501160EA" w:rsidR="00CA1C39" w:rsidRPr="00430D02" w:rsidRDefault="00430D02" w:rsidP="003218FF">
      <w:pPr>
        <w:suppressAutoHyphens/>
        <w:autoSpaceDE w:val="0"/>
        <w:autoSpaceDN w:val="0"/>
        <w:adjustRightInd w:val="0"/>
        <w:jc w:val="right"/>
        <w:rPr>
          <w:sz w:val="28"/>
          <w:szCs w:val="28"/>
        </w:rPr>
      </w:pPr>
      <w:r>
        <w:rPr>
          <w:b/>
          <w:bCs/>
          <w:sz w:val="28"/>
          <w:szCs w:val="28"/>
        </w:rPr>
        <w:t>NGUYỄN MINH ĐĂNG KHOA – 51800882</w:t>
      </w:r>
    </w:p>
    <w:p w14:paraId="1D9491C7" w14:textId="0164CC36" w:rsidR="003218FF" w:rsidRPr="002E0A79"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2E0A79">
        <w:rPr>
          <w:b/>
          <w:bCs/>
          <w:sz w:val="28"/>
          <w:szCs w:val="28"/>
        </w:rPr>
        <w:t>18050302</w:t>
      </w:r>
    </w:p>
    <w:p w14:paraId="67A92F8B" w14:textId="3F242E05" w:rsidR="003218FF" w:rsidRPr="002E0A79"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F07FB0" w:rsidRPr="00A9405D">
        <w:rPr>
          <w:b/>
          <w:bCs/>
          <w:sz w:val="28"/>
          <w:szCs w:val="28"/>
          <w:lang w:val="vi-VN"/>
        </w:rPr>
        <w:t>2</w:t>
      </w:r>
      <w:r w:rsidR="002E0A79">
        <w:rPr>
          <w:b/>
          <w:bCs/>
          <w:sz w:val="28"/>
          <w:szCs w:val="28"/>
        </w:rPr>
        <w:t>2</w:t>
      </w:r>
    </w:p>
    <w:p w14:paraId="6091E6CC" w14:textId="77777777" w:rsidR="003218FF" w:rsidRDefault="003218FF" w:rsidP="003218FF">
      <w:pPr>
        <w:suppressAutoHyphens/>
        <w:autoSpaceDE w:val="0"/>
        <w:autoSpaceDN w:val="0"/>
        <w:adjustRightInd w:val="0"/>
        <w:rPr>
          <w:b/>
          <w:bCs/>
          <w:sz w:val="28"/>
          <w:szCs w:val="28"/>
          <w:lang w:val="vi-VN"/>
        </w:rPr>
      </w:pPr>
    </w:p>
    <w:p w14:paraId="58501140" w14:textId="77777777" w:rsidR="002D4629" w:rsidRDefault="002D4629" w:rsidP="003218FF">
      <w:pPr>
        <w:suppressAutoHyphens/>
        <w:autoSpaceDE w:val="0"/>
        <w:autoSpaceDN w:val="0"/>
        <w:adjustRightInd w:val="0"/>
        <w:rPr>
          <w:b/>
          <w:bCs/>
          <w:sz w:val="28"/>
          <w:szCs w:val="28"/>
          <w:lang w:val="vi-VN"/>
        </w:rPr>
      </w:pPr>
    </w:p>
    <w:p w14:paraId="12B2A8BB" w14:textId="77777777" w:rsidR="002D4629" w:rsidRDefault="002D4629" w:rsidP="003218FF">
      <w:pPr>
        <w:suppressAutoHyphens/>
        <w:autoSpaceDE w:val="0"/>
        <w:autoSpaceDN w:val="0"/>
        <w:adjustRightInd w:val="0"/>
        <w:rPr>
          <w:b/>
          <w:bCs/>
          <w:sz w:val="28"/>
          <w:szCs w:val="28"/>
          <w:lang w:val="vi-VN"/>
        </w:rPr>
      </w:pPr>
    </w:p>
    <w:p w14:paraId="6AFFD7A9" w14:textId="77777777" w:rsidR="002D4629" w:rsidRDefault="002D4629" w:rsidP="003218FF">
      <w:pPr>
        <w:suppressAutoHyphens/>
        <w:autoSpaceDE w:val="0"/>
        <w:autoSpaceDN w:val="0"/>
        <w:adjustRightInd w:val="0"/>
        <w:rPr>
          <w:b/>
          <w:bCs/>
          <w:sz w:val="28"/>
          <w:szCs w:val="28"/>
          <w:lang w:val="vi-VN"/>
        </w:rPr>
      </w:pPr>
    </w:p>
    <w:p w14:paraId="74016467" w14:textId="77777777" w:rsidR="002D4629" w:rsidRPr="00CA1C39" w:rsidRDefault="002D4629" w:rsidP="003218FF">
      <w:pPr>
        <w:suppressAutoHyphens/>
        <w:autoSpaceDE w:val="0"/>
        <w:autoSpaceDN w:val="0"/>
        <w:adjustRightInd w:val="0"/>
        <w:rPr>
          <w:b/>
          <w:bCs/>
          <w:sz w:val="28"/>
          <w:szCs w:val="28"/>
          <w:lang w:val="vi-VN"/>
        </w:rPr>
      </w:pPr>
    </w:p>
    <w:p w14:paraId="7475C6EA" w14:textId="77777777" w:rsidR="003218FF" w:rsidRPr="00CA1C39" w:rsidRDefault="003218FF" w:rsidP="003218FF">
      <w:pPr>
        <w:suppressAutoHyphens/>
        <w:autoSpaceDE w:val="0"/>
        <w:autoSpaceDN w:val="0"/>
        <w:adjustRightInd w:val="0"/>
        <w:jc w:val="center"/>
        <w:rPr>
          <w:b/>
          <w:bCs/>
          <w:lang w:val="vi-VN"/>
        </w:rPr>
      </w:pPr>
    </w:p>
    <w:p w14:paraId="655CF6D1" w14:textId="410730F7" w:rsidR="00B118C8" w:rsidRPr="000D55F8" w:rsidRDefault="003218FF" w:rsidP="003218FF">
      <w:pPr>
        <w:suppressAutoHyphens/>
        <w:autoSpaceDE w:val="0"/>
        <w:autoSpaceDN w:val="0"/>
        <w:adjustRightInd w:val="0"/>
        <w:jc w:val="center"/>
        <w:rPr>
          <w:b/>
          <w:bCs/>
          <w:iCs/>
          <w:sz w:val="28"/>
          <w:szCs w:val="28"/>
        </w:rPr>
        <w:sectPr w:rsidR="00B118C8" w:rsidRPr="000D55F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0D55F8">
        <w:rPr>
          <w:b/>
          <w:bCs/>
          <w:iCs/>
          <w:sz w:val="28"/>
          <w:szCs w:val="28"/>
        </w:rPr>
        <w:t>20</w:t>
      </w:r>
    </w:p>
    <w:p w14:paraId="3A759AD9" w14:textId="77777777" w:rsidR="00BB2B2A" w:rsidRPr="00DB7595" w:rsidRDefault="00BB2B2A" w:rsidP="002D796D">
      <w:pPr>
        <w:pStyle w:val="Chng"/>
        <w:jc w:val="center"/>
        <w:rPr>
          <w:lang w:val="vi-VN"/>
        </w:rPr>
      </w:pPr>
      <w:bookmarkStart w:id="0" w:name="_Toc56936727"/>
      <w:r w:rsidRPr="00DB7595">
        <w:rPr>
          <w:lang w:val="vi-VN"/>
        </w:rPr>
        <w:lastRenderedPageBreak/>
        <w:t>LỜI CẢM ƠN</w:t>
      </w:r>
      <w:bookmarkEnd w:id="0"/>
    </w:p>
    <w:p w14:paraId="2FA40634" w14:textId="5E2678FF" w:rsidR="00DB7595" w:rsidRPr="000D6C06" w:rsidRDefault="001A5FC7" w:rsidP="000D6C06">
      <w:pPr>
        <w:pStyle w:val="Nidungvnbn"/>
        <w:rPr>
          <w:b/>
          <w:bCs/>
          <w:sz w:val="32"/>
          <w:szCs w:val="32"/>
          <w:lang w:val="vi-VN"/>
        </w:rPr>
        <w:sectPr w:rsidR="00DB7595" w:rsidRPr="000D6C06" w:rsidSect="00B118C8">
          <w:headerReference w:type="default" r:id="rId10"/>
          <w:pgSz w:w="12240" w:h="15840"/>
          <w:pgMar w:top="1985" w:right="1134" w:bottom="1701" w:left="1985" w:header="720" w:footer="720" w:gutter="0"/>
          <w:pgNumType w:fmt="lowerRoman" w:start="1"/>
          <w:cols w:space="720"/>
          <w:docGrid w:linePitch="360"/>
        </w:sectPr>
      </w:pPr>
      <w:r>
        <w:t>Chúng em xin gửi lời cảm ơn chân thành và sâu sắc đến thầy Lê Anh Cường – người trực tiếp hướng dẫn tận tình, tận tâm và những lời góp ý quý báu của thầy trong suốt quá trình học giúp chúng em thuận lợi trong việc hoàn thành bài báo cáo cuối kỳ.</w:t>
      </w:r>
      <w:r w:rsidR="00BB2B2A" w:rsidRPr="00DB7595">
        <w:rPr>
          <w:b/>
          <w:bCs/>
          <w:sz w:val="32"/>
          <w:szCs w:val="32"/>
          <w:lang w:val="vi-VN"/>
        </w:rPr>
        <w:t xml:space="preserve"> </w:t>
      </w:r>
      <w:r w:rsidR="007E6AB9" w:rsidRPr="00DB7595">
        <w:rPr>
          <w:lang w:val="vi-VN"/>
        </w:rPr>
        <w:br w:type="page"/>
      </w:r>
    </w:p>
    <w:p w14:paraId="428EBF79" w14:textId="77777777" w:rsidR="007E6AB9" w:rsidRPr="007E6AB9" w:rsidRDefault="007E6AB9" w:rsidP="002D796D">
      <w:pPr>
        <w:pStyle w:val="Chng"/>
        <w:jc w:val="center"/>
      </w:pPr>
      <w:bookmarkStart w:id="1" w:name="_Toc56936728"/>
      <w:r>
        <w:lastRenderedPageBreak/>
        <w:t>MỤC LỤC</w:t>
      </w:r>
      <w:bookmarkEnd w:id="1"/>
    </w:p>
    <w:p w14:paraId="624AD887" w14:textId="11FBB035" w:rsidR="005C64D4" w:rsidRDefault="00C75086">
      <w:pPr>
        <w:pStyle w:val="Muclu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6936727" w:history="1">
        <w:r w:rsidR="005C64D4" w:rsidRPr="002B3A16">
          <w:rPr>
            <w:rStyle w:val="Siuktni"/>
            <w:noProof/>
            <w:lang w:val="vi-VN"/>
          </w:rPr>
          <w:t>LỜI CẢM ƠN</w:t>
        </w:r>
        <w:r w:rsidR="005C64D4">
          <w:rPr>
            <w:noProof/>
            <w:webHidden/>
          </w:rPr>
          <w:tab/>
        </w:r>
        <w:r w:rsidR="005C64D4">
          <w:rPr>
            <w:noProof/>
            <w:webHidden/>
          </w:rPr>
          <w:fldChar w:fldCharType="begin"/>
        </w:r>
        <w:r w:rsidR="005C64D4">
          <w:rPr>
            <w:noProof/>
            <w:webHidden/>
          </w:rPr>
          <w:instrText xml:space="preserve"> PAGEREF _Toc56936727 \h </w:instrText>
        </w:r>
        <w:r w:rsidR="005C64D4">
          <w:rPr>
            <w:noProof/>
            <w:webHidden/>
          </w:rPr>
        </w:r>
        <w:r w:rsidR="005C64D4">
          <w:rPr>
            <w:noProof/>
            <w:webHidden/>
          </w:rPr>
          <w:fldChar w:fldCharType="separate"/>
        </w:r>
        <w:r w:rsidR="00D91278">
          <w:rPr>
            <w:noProof/>
            <w:webHidden/>
          </w:rPr>
          <w:t>i</w:t>
        </w:r>
        <w:r w:rsidR="005C64D4">
          <w:rPr>
            <w:noProof/>
            <w:webHidden/>
          </w:rPr>
          <w:fldChar w:fldCharType="end"/>
        </w:r>
      </w:hyperlink>
    </w:p>
    <w:p w14:paraId="6C619127" w14:textId="1AE75945" w:rsidR="005C64D4" w:rsidRDefault="00D523BB">
      <w:pPr>
        <w:pStyle w:val="Mucluc1"/>
        <w:tabs>
          <w:tab w:val="right" w:leader="dot" w:pos="9111"/>
        </w:tabs>
        <w:rPr>
          <w:rFonts w:asciiTheme="minorHAnsi" w:eastAsiaTheme="minorEastAsia" w:hAnsiTheme="minorHAnsi" w:cstheme="minorBidi"/>
          <w:noProof/>
          <w:sz w:val="22"/>
          <w:szCs w:val="22"/>
        </w:rPr>
      </w:pPr>
      <w:hyperlink w:anchor="_Toc56936728" w:history="1">
        <w:r w:rsidR="005C64D4" w:rsidRPr="002B3A16">
          <w:rPr>
            <w:rStyle w:val="Siuktni"/>
            <w:noProof/>
          </w:rPr>
          <w:t>MỤC LỤC</w:t>
        </w:r>
        <w:r w:rsidR="005C64D4">
          <w:rPr>
            <w:noProof/>
            <w:webHidden/>
          </w:rPr>
          <w:tab/>
        </w:r>
        <w:r w:rsidR="005C64D4">
          <w:rPr>
            <w:noProof/>
            <w:webHidden/>
          </w:rPr>
          <w:fldChar w:fldCharType="begin"/>
        </w:r>
        <w:r w:rsidR="005C64D4">
          <w:rPr>
            <w:noProof/>
            <w:webHidden/>
          </w:rPr>
          <w:instrText xml:space="preserve"> PAGEREF _Toc56936728 \h </w:instrText>
        </w:r>
        <w:r w:rsidR="005C64D4">
          <w:rPr>
            <w:noProof/>
            <w:webHidden/>
          </w:rPr>
        </w:r>
        <w:r w:rsidR="005C64D4">
          <w:rPr>
            <w:noProof/>
            <w:webHidden/>
          </w:rPr>
          <w:fldChar w:fldCharType="separate"/>
        </w:r>
        <w:r w:rsidR="00D91278">
          <w:rPr>
            <w:noProof/>
            <w:webHidden/>
          </w:rPr>
          <w:t>1</w:t>
        </w:r>
        <w:r w:rsidR="005C64D4">
          <w:rPr>
            <w:noProof/>
            <w:webHidden/>
          </w:rPr>
          <w:fldChar w:fldCharType="end"/>
        </w:r>
      </w:hyperlink>
    </w:p>
    <w:p w14:paraId="760A6466" w14:textId="3607B31C" w:rsidR="005C64D4" w:rsidRDefault="00D523BB">
      <w:pPr>
        <w:pStyle w:val="Mucluc1"/>
        <w:tabs>
          <w:tab w:val="right" w:leader="dot" w:pos="9111"/>
        </w:tabs>
        <w:rPr>
          <w:rFonts w:asciiTheme="minorHAnsi" w:eastAsiaTheme="minorEastAsia" w:hAnsiTheme="minorHAnsi" w:cstheme="minorBidi"/>
          <w:noProof/>
          <w:sz w:val="22"/>
          <w:szCs w:val="22"/>
        </w:rPr>
      </w:pPr>
      <w:hyperlink w:anchor="_Toc56936729" w:history="1">
        <w:r w:rsidR="005C64D4" w:rsidRPr="002B3A16">
          <w:rPr>
            <w:rStyle w:val="Siuktni"/>
            <w:noProof/>
          </w:rPr>
          <w:t>DANH MỤC CÁC BẢNG BIỂU, HÌNH VẼ, ĐỒ THỊ</w:t>
        </w:r>
        <w:r w:rsidR="005C64D4">
          <w:rPr>
            <w:noProof/>
            <w:webHidden/>
          </w:rPr>
          <w:tab/>
        </w:r>
        <w:r w:rsidR="005C64D4">
          <w:rPr>
            <w:noProof/>
            <w:webHidden/>
          </w:rPr>
          <w:fldChar w:fldCharType="begin"/>
        </w:r>
        <w:r w:rsidR="005C64D4">
          <w:rPr>
            <w:noProof/>
            <w:webHidden/>
          </w:rPr>
          <w:instrText xml:space="preserve"> PAGEREF _Toc56936729 \h </w:instrText>
        </w:r>
        <w:r w:rsidR="005C64D4">
          <w:rPr>
            <w:noProof/>
            <w:webHidden/>
          </w:rPr>
        </w:r>
        <w:r w:rsidR="005C64D4">
          <w:rPr>
            <w:noProof/>
            <w:webHidden/>
          </w:rPr>
          <w:fldChar w:fldCharType="separate"/>
        </w:r>
        <w:r w:rsidR="00D91278">
          <w:rPr>
            <w:noProof/>
            <w:webHidden/>
          </w:rPr>
          <w:t>2</w:t>
        </w:r>
        <w:r w:rsidR="005C64D4">
          <w:rPr>
            <w:noProof/>
            <w:webHidden/>
          </w:rPr>
          <w:fldChar w:fldCharType="end"/>
        </w:r>
      </w:hyperlink>
    </w:p>
    <w:p w14:paraId="07BA982A" w14:textId="20B7A613" w:rsidR="005C64D4" w:rsidRDefault="00D523BB">
      <w:pPr>
        <w:pStyle w:val="Mucluc1"/>
        <w:tabs>
          <w:tab w:val="right" w:leader="dot" w:pos="9111"/>
        </w:tabs>
        <w:rPr>
          <w:rFonts w:asciiTheme="minorHAnsi" w:eastAsiaTheme="minorEastAsia" w:hAnsiTheme="minorHAnsi" w:cstheme="minorBidi"/>
          <w:noProof/>
          <w:sz w:val="22"/>
          <w:szCs w:val="22"/>
        </w:rPr>
      </w:pPr>
      <w:hyperlink w:anchor="_Toc56936730" w:history="1">
        <w:r w:rsidR="005C64D4" w:rsidRPr="002B3A16">
          <w:rPr>
            <w:rStyle w:val="Siuktni"/>
            <w:noProof/>
          </w:rPr>
          <w:t>CHƯƠNG 1 – LÝ THUYẾT</w:t>
        </w:r>
        <w:r w:rsidR="005C64D4">
          <w:rPr>
            <w:noProof/>
            <w:webHidden/>
          </w:rPr>
          <w:tab/>
        </w:r>
        <w:r w:rsidR="005C64D4">
          <w:rPr>
            <w:noProof/>
            <w:webHidden/>
          </w:rPr>
          <w:fldChar w:fldCharType="begin"/>
        </w:r>
        <w:r w:rsidR="005C64D4">
          <w:rPr>
            <w:noProof/>
            <w:webHidden/>
          </w:rPr>
          <w:instrText xml:space="preserve"> PAGEREF _Toc56936730 \h </w:instrText>
        </w:r>
        <w:r w:rsidR="005C64D4">
          <w:rPr>
            <w:noProof/>
            <w:webHidden/>
          </w:rPr>
        </w:r>
        <w:r w:rsidR="005C64D4">
          <w:rPr>
            <w:noProof/>
            <w:webHidden/>
          </w:rPr>
          <w:fldChar w:fldCharType="separate"/>
        </w:r>
        <w:r w:rsidR="00D91278">
          <w:rPr>
            <w:noProof/>
            <w:webHidden/>
          </w:rPr>
          <w:t>3</w:t>
        </w:r>
        <w:r w:rsidR="005C64D4">
          <w:rPr>
            <w:noProof/>
            <w:webHidden/>
          </w:rPr>
          <w:fldChar w:fldCharType="end"/>
        </w:r>
      </w:hyperlink>
    </w:p>
    <w:p w14:paraId="1C6C4785" w14:textId="5FC9BB94"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31" w:history="1">
        <w:r w:rsidR="005C64D4" w:rsidRPr="002B3A16">
          <w:rPr>
            <w:rStyle w:val="Siuktni"/>
            <w:noProof/>
          </w:rPr>
          <w:t>1.1 Di truyền</w:t>
        </w:r>
        <w:r w:rsidR="005C64D4">
          <w:rPr>
            <w:noProof/>
            <w:webHidden/>
          </w:rPr>
          <w:tab/>
        </w:r>
        <w:r w:rsidR="005C64D4">
          <w:rPr>
            <w:noProof/>
            <w:webHidden/>
          </w:rPr>
          <w:fldChar w:fldCharType="begin"/>
        </w:r>
        <w:r w:rsidR="005C64D4">
          <w:rPr>
            <w:noProof/>
            <w:webHidden/>
          </w:rPr>
          <w:instrText xml:space="preserve"> PAGEREF _Toc56936731 \h </w:instrText>
        </w:r>
        <w:r w:rsidR="005C64D4">
          <w:rPr>
            <w:noProof/>
            <w:webHidden/>
          </w:rPr>
        </w:r>
        <w:r w:rsidR="005C64D4">
          <w:rPr>
            <w:noProof/>
            <w:webHidden/>
          </w:rPr>
          <w:fldChar w:fldCharType="separate"/>
        </w:r>
        <w:r w:rsidR="00D91278">
          <w:rPr>
            <w:noProof/>
            <w:webHidden/>
          </w:rPr>
          <w:t>3</w:t>
        </w:r>
        <w:r w:rsidR="005C64D4">
          <w:rPr>
            <w:noProof/>
            <w:webHidden/>
          </w:rPr>
          <w:fldChar w:fldCharType="end"/>
        </w:r>
      </w:hyperlink>
    </w:p>
    <w:p w14:paraId="01007F01" w14:textId="56C442AA"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32" w:history="1">
        <w:r w:rsidR="005C64D4" w:rsidRPr="002B3A16">
          <w:rPr>
            <w:rStyle w:val="Siuktni"/>
            <w:noProof/>
          </w:rPr>
          <w:t>1.2 Tiến hóa</w:t>
        </w:r>
        <w:r w:rsidR="005C64D4">
          <w:rPr>
            <w:noProof/>
            <w:webHidden/>
          </w:rPr>
          <w:tab/>
        </w:r>
        <w:r w:rsidR="005C64D4">
          <w:rPr>
            <w:noProof/>
            <w:webHidden/>
          </w:rPr>
          <w:fldChar w:fldCharType="begin"/>
        </w:r>
        <w:r w:rsidR="005C64D4">
          <w:rPr>
            <w:noProof/>
            <w:webHidden/>
          </w:rPr>
          <w:instrText xml:space="preserve"> PAGEREF _Toc56936732 \h </w:instrText>
        </w:r>
        <w:r w:rsidR="005C64D4">
          <w:rPr>
            <w:noProof/>
            <w:webHidden/>
          </w:rPr>
        </w:r>
        <w:r w:rsidR="005C64D4">
          <w:rPr>
            <w:noProof/>
            <w:webHidden/>
          </w:rPr>
          <w:fldChar w:fldCharType="separate"/>
        </w:r>
        <w:r w:rsidR="00D91278">
          <w:rPr>
            <w:noProof/>
            <w:webHidden/>
          </w:rPr>
          <w:t>4</w:t>
        </w:r>
        <w:r w:rsidR="005C64D4">
          <w:rPr>
            <w:noProof/>
            <w:webHidden/>
          </w:rPr>
          <w:fldChar w:fldCharType="end"/>
        </w:r>
      </w:hyperlink>
    </w:p>
    <w:p w14:paraId="0B14F9FF" w14:textId="6D1C6244"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33" w:history="1">
        <w:r w:rsidR="005C64D4" w:rsidRPr="002B3A16">
          <w:rPr>
            <w:rStyle w:val="Siuktni"/>
            <w:noProof/>
          </w:rPr>
          <w:t>1.3 Thuật toán di truyền – Genetic Algorithm (GA)</w:t>
        </w:r>
        <w:r w:rsidR="005C64D4">
          <w:rPr>
            <w:noProof/>
            <w:webHidden/>
          </w:rPr>
          <w:tab/>
        </w:r>
        <w:r w:rsidR="005C64D4">
          <w:rPr>
            <w:noProof/>
            <w:webHidden/>
          </w:rPr>
          <w:fldChar w:fldCharType="begin"/>
        </w:r>
        <w:r w:rsidR="005C64D4">
          <w:rPr>
            <w:noProof/>
            <w:webHidden/>
          </w:rPr>
          <w:instrText xml:space="preserve"> PAGEREF _Toc56936733 \h </w:instrText>
        </w:r>
        <w:r w:rsidR="005C64D4">
          <w:rPr>
            <w:noProof/>
            <w:webHidden/>
          </w:rPr>
        </w:r>
        <w:r w:rsidR="005C64D4">
          <w:rPr>
            <w:noProof/>
            <w:webHidden/>
          </w:rPr>
          <w:fldChar w:fldCharType="separate"/>
        </w:r>
        <w:r w:rsidR="00D91278">
          <w:rPr>
            <w:noProof/>
            <w:webHidden/>
          </w:rPr>
          <w:t>5</w:t>
        </w:r>
        <w:r w:rsidR="005C64D4">
          <w:rPr>
            <w:noProof/>
            <w:webHidden/>
          </w:rPr>
          <w:fldChar w:fldCharType="end"/>
        </w:r>
      </w:hyperlink>
    </w:p>
    <w:p w14:paraId="3EC75AB1" w14:textId="1FCC8A23" w:rsidR="005C64D4" w:rsidRDefault="00D523BB">
      <w:pPr>
        <w:pStyle w:val="Mucluc1"/>
        <w:tabs>
          <w:tab w:val="right" w:leader="dot" w:pos="9111"/>
        </w:tabs>
        <w:rPr>
          <w:rFonts w:asciiTheme="minorHAnsi" w:eastAsiaTheme="minorEastAsia" w:hAnsiTheme="minorHAnsi" w:cstheme="minorBidi"/>
          <w:noProof/>
          <w:sz w:val="22"/>
          <w:szCs w:val="22"/>
        </w:rPr>
      </w:pPr>
      <w:hyperlink w:anchor="_Toc56936734" w:history="1">
        <w:r w:rsidR="005C64D4" w:rsidRPr="002B3A16">
          <w:rPr>
            <w:rStyle w:val="Siuktni"/>
            <w:noProof/>
          </w:rPr>
          <w:t>CHƯƠNG 2 – THỰC HÀNH</w:t>
        </w:r>
        <w:r w:rsidR="005C64D4">
          <w:rPr>
            <w:noProof/>
            <w:webHidden/>
          </w:rPr>
          <w:tab/>
        </w:r>
        <w:r w:rsidR="005C64D4">
          <w:rPr>
            <w:noProof/>
            <w:webHidden/>
          </w:rPr>
          <w:fldChar w:fldCharType="begin"/>
        </w:r>
        <w:r w:rsidR="005C64D4">
          <w:rPr>
            <w:noProof/>
            <w:webHidden/>
          </w:rPr>
          <w:instrText xml:space="preserve"> PAGEREF _Toc56936734 \h </w:instrText>
        </w:r>
        <w:r w:rsidR="005C64D4">
          <w:rPr>
            <w:noProof/>
            <w:webHidden/>
          </w:rPr>
        </w:r>
        <w:r w:rsidR="005C64D4">
          <w:rPr>
            <w:noProof/>
            <w:webHidden/>
          </w:rPr>
          <w:fldChar w:fldCharType="separate"/>
        </w:r>
        <w:r w:rsidR="00D91278">
          <w:rPr>
            <w:noProof/>
            <w:webHidden/>
          </w:rPr>
          <w:t>9</w:t>
        </w:r>
        <w:r w:rsidR="005C64D4">
          <w:rPr>
            <w:noProof/>
            <w:webHidden/>
          </w:rPr>
          <w:fldChar w:fldCharType="end"/>
        </w:r>
      </w:hyperlink>
    </w:p>
    <w:p w14:paraId="00EF2058" w14:textId="0B35DF82"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35" w:history="1">
        <w:r w:rsidR="005C64D4" w:rsidRPr="002B3A16">
          <w:rPr>
            <w:rStyle w:val="Siuktni"/>
            <w:noProof/>
          </w:rPr>
          <w:t>2.1 Giới thiệu bài toán</w:t>
        </w:r>
        <w:r w:rsidR="005C64D4">
          <w:rPr>
            <w:noProof/>
            <w:webHidden/>
          </w:rPr>
          <w:tab/>
        </w:r>
        <w:r w:rsidR="005C64D4">
          <w:rPr>
            <w:noProof/>
            <w:webHidden/>
          </w:rPr>
          <w:fldChar w:fldCharType="begin"/>
        </w:r>
        <w:r w:rsidR="005C64D4">
          <w:rPr>
            <w:noProof/>
            <w:webHidden/>
          </w:rPr>
          <w:instrText xml:space="preserve"> PAGEREF _Toc56936735 \h </w:instrText>
        </w:r>
        <w:r w:rsidR="005C64D4">
          <w:rPr>
            <w:noProof/>
            <w:webHidden/>
          </w:rPr>
        </w:r>
        <w:r w:rsidR="005C64D4">
          <w:rPr>
            <w:noProof/>
            <w:webHidden/>
          </w:rPr>
          <w:fldChar w:fldCharType="separate"/>
        </w:r>
        <w:r w:rsidR="00D91278">
          <w:rPr>
            <w:noProof/>
            <w:webHidden/>
          </w:rPr>
          <w:t>9</w:t>
        </w:r>
        <w:r w:rsidR="005C64D4">
          <w:rPr>
            <w:noProof/>
            <w:webHidden/>
          </w:rPr>
          <w:fldChar w:fldCharType="end"/>
        </w:r>
      </w:hyperlink>
    </w:p>
    <w:p w14:paraId="70B87847" w14:textId="32D4BE75"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36" w:history="1">
        <w:r w:rsidR="005C64D4" w:rsidRPr="002B3A16">
          <w:rPr>
            <w:rStyle w:val="Siuktni"/>
            <w:noProof/>
          </w:rPr>
          <w:t>2.2 Tạo ngẫu nhiên quần thể</w:t>
        </w:r>
        <w:r w:rsidR="005C64D4">
          <w:rPr>
            <w:noProof/>
            <w:webHidden/>
          </w:rPr>
          <w:tab/>
        </w:r>
        <w:r w:rsidR="005C64D4">
          <w:rPr>
            <w:noProof/>
            <w:webHidden/>
          </w:rPr>
          <w:fldChar w:fldCharType="begin"/>
        </w:r>
        <w:r w:rsidR="005C64D4">
          <w:rPr>
            <w:noProof/>
            <w:webHidden/>
          </w:rPr>
          <w:instrText xml:space="preserve"> PAGEREF _Toc56936736 \h </w:instrText>
        </w:r>
        <w:r w:rsidR="005C64D4">
          <w:rPr>
            <w:noProof/>
            <w:webHidden/>
          </w:rPr>
        </w:r>
        <w:r w:rsidR="005C64D4">
          <w:rPr>
            <w:noProof/>
            <w:webHidden/>
          </w:rPr>
          <w:fldChar w:fldCharType="separate"/>
        </w:r>
        <w:r w:rsidR="00D91278">
          <w:rPr>
            <w:noProof/>
            <w:webHidden/>
          </w:rPr>
          <w:t>10</w:t>
        </w:r>
        <w:r w:rsidR="005C64D4">
          <w:rPr>
            <w:noProof/>
            <w:webHidden/>
          </w:rPr>
          <w:fldChar w:fldCharType="end"/>
        </w:r>
      </w:hyperlink>
    </w:p>
    <w:p w14:paraId="6FEB315B" w14:textId="3160DC44"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37" w:history="1">
        <w:r w:rsidR="005C64D4" w:rsidRPr="002B3A16">
          <w:rPr>
            <w:rStyle w:val="Siuktni"/>
            <w:noProof/>
          </w:rPr>
          <w:t>2.3 Khởi tạo một gen của cá thể</w:t>
        </w:r>
        <w:r w:rsidR="005C64D4">
          <w:rPr>
            <w:noProof/>
            <w:webHidden/>
          </w:rPr>
          <w:tab/>
        </w:r>
        <w:r w:rsidR="005C64D4">
          <w:rPr>
            <w:noProof/>
            <w:webHidden/>
          </w:rPr>
          <w:fldChar w:fldCharType="begin"/>
        </w:r>
        <w:r w:rsidR="005C64D4">
          <w:rPr>
            <w:noProof/>
            <w:webHidden/>
          </w:rPr>
          <w:instrText xml:space="preserve"> PAGEREF _Toc56936737 \h </w:instrText>
        </w:r>
        <w:r w:rsidR="005C64D4">
          <w:rPr>
            <w:noProof/>
            <w:webHidden/>
          </w:rPr>
        </w:r>
        <w:r w:rsidR="005C64D4">
          <w:rPr>
            <w:noProof/>
            <w:webHidden/>
          </w:rPr>
          <w:fldChar w:fldCharType="separate"/>
        </w:r>
        <w:r w:rsidR="00D91278">
          <w:rPr>
            <w:noProof/>
            <w:webHidden/>
          </w:rPr>
          <w:t>10</w:t>
        </w:r>
        <w:r w:rsidR="005C64D4">
          <w:rPr>
            <w:noProof/>
            <w:webHidden/>
          </w:rPr>
          <w:fldChar w:fldCharType="end"/>
        </w:r>
      </w:hyperlink>
    </w:p>
    <w:p w14:paraId="2CD1554A" w14:textId="4655E81F"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38" w:history="1">
        <w:r w:rsidR="005C64D4" w:rsidRPr="002B3A16">
          <w:rPr>
            <w:rStyle w:val="Siuktni"/>
            <w:noProof/>
          </w:rPr>
          <w:t>2.4 Đánh giá thích nghi</w:t>
        </w:r>
        <w:r w:rsidR="005C64D4">
          <w:rPr>
            <w:noProof/>
            <w:webHidden/>
          </w:rPr>
          <w:tab/>
        </w:r>
        <w:r w:rsidR="005C64D4">
          <w:rPr>
            <w:noProof/>
            <w:webHidden/>
          </w:rPr>
          <w:fldChar w:fldCharType="begin"/>
        </w:r>
        <w:r w:rsidR="005C64D4">
          <w:rPr>
            <w:noProof/>
            <w:webHidden/>
          </w:rPr>
          <w:instrText xml:space="preserve"> PAGEREF _Toc56936738 \h </w:instrText>
        </w:r>
        <w:r w:rsidR="005C64D4">
          <w:rPr>
            <w:noProof/>
            <w:webHidden/>
          </w:rPr>
        </w:r>
        <w:r w:rsidR="005C64D4">
          <w:rPr>
            <w:noProof/>
            <w:webHidden/>
          </w:rPr>
          <w:fldChar w:fldCharType="separate"/>
        </w:r>
        <w:r w:rsidR="00D91278">
          <w:rPr>
            <w:noProof/>
            <w:webHidden/>
          </w:rPr>
          <w:t>11</w:t>
        </w:r>
        <w:r w:rsidR="005C64D4">
          <w:rPr>
            <w:noProof/>
            <w:webHidden/>
          </w:rPr>
          <w:fldChar w:fldCharType="end"/>
        </w:r>
      </w:hyperlink>
    </w:p>
    <w:p w14:paraId="75C1BAA4" w14:textId="46268BF2"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39" w:history="1">
        <w:r w:rsidR="005C64D4" w:rsidRPr="002B3A16">
          <w:rPr>
            <w:rStyle w:val="Siuktni"/>
            <w:noProof/>
          </w:rPr>
          <w:t>2.5 Chọn lọc</w:t>
        </w:r>
        <w:r w:rsidR="005C64D4">
          <w:rPr>
            <w:noProof/>
            <w:webHidden/>
          </w:rPr>
          <w:tab/>
        </w:r>
        <w:r w:rsidR="005C64D4">
          <w:rPr>
            <w:noProof/>
            <w:webHidden/>
          </w:rPr>
          <w:fldChar w:fldCharType="begin"/>
        </w:r>
        <w:r w:rsidR="005C64D4">
          <w:rPr>
            <w:noProof/>
            <w:webHidden/>
          </w:rPr>
          <w:instrText xml:space="preserve"> PAGEREF _Toc56936739 \h </w:instrText>
        </w:r>
        <w:r w:rsidR="005C64D4">
          <w:rPr>
            <w:noProof/>
            <w:webHidden/>
          </w:rPr>
        </w:r>
        <w:r w:rsidR="005C64D4">
          <w:rPr>
            <w:noProof/>
            <w:webHidden/>
          </w:rPr>
          <w:fldChar w:fldCharType="separate"/>
        </w:r>
        <w:r w:rsidR="00D91278">
          <w:rPr>
            <w:noProof/>
            <w:webHidden/>
          </w:rPr>
          <w:t>13</w:t>
        </w:r>
        <w:r w:rsidR="005C64D4">
          <w:rPr>
            <w:noProof/>
            <w:webHidden/>
          </w:rPr>
          <w:fldChar w:fldCharType="end"/>
        </w:r>
      </w:hyperlink>
    </w:p>
    <w:p w14:paraId="24221FB7" w14:textId="05119FB4"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40" w:history="1">
        <w:r w:rsidR="005C64D4" w:rsidRPr="002B3A16">
          <w:rPr>
            <w:rStyle w:val="Siuktni"/>
            <w:noProof/>
          </w:rPr>
          <w:t>2.6 Lai ghép</w:t>
        </w:r>
        <w:r w:rsidR="005C64D4">
          <w:rPr>
            <w:noProof/>
            <w:webHidden/>
          </w:rPr>
          <w:tab/>
        </w:r>
        <w:r w:rsidR="005C64D4">
          <w:rPr>
            <w:noProof/>
            <w:webHidden/>
          </w:rPr>
          <w:fldChar w:fldCharType="begin"/>
        </w:r>
        <w:r w:rsidR="005C64D4">
          <w:rPr>
            <w:noProof/>
            <w:webHidden/>
          </w:rPr>
          <w:instrText xml:space="preserve"> PAGEREF _Toc56936740 \h </w:instrText>
        </w:r>
        <w:r w:rsidR="005C64D4">
          <w:rPr>
            <w:noProof/>
            <w:webHidden/>
          </w:rPr>
        </w:r>
        <w:r w:rsidR="005C64D4">
          <w:rPr>
            <w:noProof/>
            <w:webHidden/>
          </w:rPr>
          <w:fldChar w:fldCharType="separate"/>
        </w:r>
        <w:r w:rsidR="00D91278">
          <w:rPr>
            <w:noProof/>
            <w:webHidden/>
          </w:rPr>
          <w:t>14</w:t>
        </w:r>
        <w:r w:rsidR="005C64D4">
          <w:rPr>
            <w:noProof/>
            <w:webHidden/>
          </w:rPr>
          <w:fldChar w:fldCharType="end"/>
        </w:r>
      </w:hyperlink>
    </w:p>
    <w:p w14:paraId="4C2765F4" w14:textId="7819832F" w:rsidR="005C64D4" w:rsidRDefault="00D523BB">
      <w:pPr>
        <w:pStyle w:val="Mucluc2"/>
        <w:tabs>
          <w:tab w:val="right" w:leader="dot" w:pos="9111"/>
        </w:tabs>
        <w:rPr>
          <w:rFonts w:asciiTheme="minorHAnsi" w:eastAsiaTheme="minorEastAsia" w:hAnsiTheme="minorHAnsi" w:cstheme="minorBidi"/>
          <w:noProof/>
          <w:sz w:val="22"/>
          <w:szCs w:val="22"/>
        </w:rPr>
      </w:pPr>
      <w:hyperlink w:anchor="_Toc56936741" w:history="1">
        <w:r w:rsidR="005C64D4" w:rsidRPr="002B3A16">
          <w:rPr>
            <w:rStyle w:val="Siuktni"/>
            <w:noProof/>
          </w:rPr>
          <w:t>2.7 Đột biến</w:t>
        </w:r>
        <w:r w:rsidR="005C64D4">
          <w:rPr>
            <w:noProof/>
            <w:webHidden/>
          </w:rPr>
          <w:tab/>
        </w:r>
        <w:r w:rsidR="005C64D4">
          <w:rPr>
            <w:noProof/>
            <w:webHidden/>
          </w:rPr>
          <w:fldChar w:fldCharType="begin"/>
        </w:r>
        <w:r w:rsidR="005C64D4">
          <w:rPr>
            <w:noProof/>
            <w:webHidden/>
          </w:rPr>
          <w:instrText xml:space="preserve"> PAGEREF _Toc56936741 \h </w:instrText>
        </w:r>
        <w:r w:rsidR="005C64D4">
          <w:rPr>
            <w:noProof/>
            <w:webHidden/>
          </w:rPr>
        </w:r>
        <w:r w:rsidR="005C64D4">
          <w:rPr>
            <w:noProof/>
            <w:webHidden/>
          </w:rPr>
          <w:fldChar w:fldCharType="separate"/>
        </w:r>
        <w:r w:rsidR="00D91278">
          <w:rPr>
            <w:noProof/>
            <w:webHidden/>
          </w:rPr>
          <w:t>15</w:t>
        </w:r>
        <w:r w:rsidR="005C64D4">
          <w:rPr>
            <w:noProof/>
            <w:webHidden/>
          </w:rPr>
          <w:fldChar w:fldCharType="end"/>
        </w:r>
      </w:hyperlink>
    </w:p>
    <w:p w14:paraId="1E7F1D81" w14:textId="46B83275" w:rsidR="005C64D4" w:rsidRDefault="00D523BB">
      <w:pPr>
        <w:pStyle w:val="Mucluc1"/>
        <w:tabs>
          <w:tab w:val="right" w:leader="dot" w:pos="9111"/>
        </w:tabs>
        <w:rPr>
          <w:rFonts w:asciiTheme="minorHAnsi" w:eastAsiaTheme="minorEastAsia" w:hAnsiTheme="minorHAnsi" w:cstheme="minorBidi"/>
          <w:noProof/>
          <w:sz w:val="22"/>
          <w:szCs w:val="22"/>
        </w:rPr>
      </w:pPr>
      <w:hyperlink w:anchor="_Toc56936742" w:history="1">
        <w:r w:rsidR="005C64D4" w:rsidRPr="002B3A16">
          <w:rPr>
            <w:rStyle w:val="Siuktni"/>
            <w:noProof/>
          </w:rPr>
          <w:t>CHƯƠNG 3 – KẾT QUẢ</w:t>
        </w:r>
        <w:r w:rsidR="005C64D4">
          <w:rPr>
            <w:noProof/>
            <w:webHidden/>
          </w:rPr>
          <w:tab/>
        </w:r>
        <w:r w:rsidR="005C64D4">
          <w:rPr>
            <w:noProof/>
            <w:webHidden/>
          </w:rPr>
          <w:fldChar w:fldCharType="begin"/>
        </w:r>
        <w:r w:rsidR="005C64D4">
          <w:rPr>
            <w:noProof/>
            <w:webHidden/>
          </w:rPr>
          <w:instrText xml:space="preserve"> PAGEREF _Toc56936742 \h </w:instrText>
        </w:r>
        <w:r w:rsidR="005C64D4">
          <w:rPr>
            <w:noProof/>
            <w:webHidden/>
          </w:rPr>
        </w:r>
        <w:r w:rsidR="005C64D4">
          <w:rPr>
            <w:noProof/>
            <w:webHidden/>
          </w:rPr>
          <w:fldChar w:fldCharType="separate"/>
        </w:r>
        <w:r w:rsidR="00D91278">
          <w:rPr>
            <w:noProof/>
            <w:webHidden/>
          </w:rPr>
          <w:t>18</w:t>
        </w:r>
        <w:r w:rsidR="005C64D4">
          <w:rPr>
            <w:noProof/>
            <w:webHidden/>
          </w:rPr>
          <w:fldChar w:fldCharType="end"/>
        </w:r>
      </w:hyperlink>
    </w:p>
    <w:p w14:paraId="0D9BABDE" w14:textId="4A38B221" w:rsidR="005C64D4" w:rsidRDefault="00D523BB">
      <w:pPr>
        <w:pStyle w:val="Mucluc1"/>
        <w:tabs>
          <w:tab w:val="right" w:leader="dot" w:pos="9111"/>
        </w:tabs>
        <w:rPr>
          <w:rFonts w:asciiTheme="minorHAnsi" w:eastAsiaTheme="minorEastAsia" w:hAnsiTheme="minorHAnsi" w:cstheme="minorBidi"/>
          <w:noProof/>
          <w:sz w:val="22"/>
          <w:szCs w:val="22"/>
        </w:rPr>
      </w:pPr>
      <w:hyperlink w:anchor="_Toc56936743" w:history="1">
        <w:r w:rsidR="005C64D4" w:rsidRPr="002B3A16">
          <w:rPr>
            <w:rStyle w:val="Siuktni"/>
            <w:noProof/>
          </w:rPr>
          <w:t>TÀI LIỆU THAM KHẢO</w:t>
        </w:r>
        <w:r w:rsidR="005C64D4">
          <w:rPr>
            <w:noProof/>
            <w:webHidden/>
          </w:rPr>
          <w:tab/>
        </w:r>
        <w:r w:rsidR="005C64D4">
          <w:rPr>
            <w:noProof/>
            <w:webHidden/>
          </w:rPr>
          <w:fldChar w:fldCharType="begin"/>
        </w:r>
        <w:r w:rsidR="005C64D4">
          <w:rPr>
            <w:noProof/>
            <w:webHidden/>
          </w:rPr>
          <w:instrText xml:space="preserve"> PAGEREF _Toc56936743 \h </w:instrText>
        </w:r>
        <w:r w:rsidR="005C64D4">
          <w:rPr>
            <w:noProof/>
            <w:webHidden/>
          </w:rPr>
        </w:r>
        <w:r w:rsidR="005C64D4">
          <w:rPr>
            <w:noProof/>
            <w:webHidden/>
          </w:rPr>
          <w:fldChar w:fldCharType="separate"/>
        </w:r>
        <w:r w:rsidR="00D91278">
          <w:rPr>
            <w:noProof/>
            <w:webHidden/>
          </w:rPr>
          <w:t>21</w:t>
        </w:r>
        <w:r w:rsidR="005C64D4">
          <w:rPr>
            <w:noProof/>
            <w:webHidden/>
          </w:rPr>
          <w:fldChar w:fldCharType="end"/>
        </w:r>
      </w:hyperlink>
    </w:p>
    <w:p w14:paraId="013D1F53" w14:textId="281D1A7F" w:rsidR="00C75086" w:rsidRDefault="00C75086">
      <w:pPr>
        <w:spacing w:after="200" w:line="276" w:lineRule="auto"/>
        <w:rPr>
          <w:sz w:val="26"/>
          <w:szCs w:val="26"/>
        </w:rPr>
      </w:pPr>
      <w:r>
        <w:rPr>
          <w:sz w:val="26"/>
          <w:szCs w:val="26"/>
        </w:rPr>
        <w:fldChar w:fldCharType="end"/>
      </w:r>
    </w:p>
    <w:p w14:paraId="20E77205" w14:textId="77777777" w:rsidR="007E6AB9" w:rsidRDefault="007E6AB9">
      <w:pPr>
        <w:spacing w:after="200" w:line="276" w:lineRule="auto"/>
        <w:rPr>
          <w:sz w:val="26"/>
          <w:szCs w:val="26"/>
        </w:rPr>
      </w:pPr>
      <w:r>
        <w:rPr>
          <w:sz w:val="26"/>
          <w:szCs w:val="26"/>
        </w:rPr>
        <w:br w:type="page"/>
      </w:r>
    </w:p>
    <w:p w14:paraId="5EC70545" w14:textId="77777777" w:rsidR="007E6AB9" w:rsidRPr="007E6AB9" w:rsidRDefault="007B1A23" w:rsidP="00DC2276">
      <w:pPr>
        <w:pStyle w:val="Chng"/>
        <w:jc w:val="center"/>
      </w:pPr>
      <w:bookmarkStart w:id="2" w:name="_Toc56936729"/>
      <w:r>
        <w:lastRenderedPageBreak/>
        <w:t>DANH MỤC CÁC BẢNG BIỂU, HÌNH VẼ, ĐỒ THỊ</w:t>
      </w:r>
      <w:bookmarkEnd w:id="2"/>
    </w:p>
    <w:p w14:paraId="14220F65" w14:textId="77777777" w:rsidR="007E6AB9" w:rsidRPr="00791EED" w:rsidRDefault="00791EED" w:rsidP="00DC2276">
      <w:pPr>
        <w:rPr>
          <w:b/>
          <w:sz w:val="28"/>
        </w:rPr>
      </w:pPr>
      <w:r w:rsidRPr="00791EED">
        <w:rPr>
          <w:b/>
          <w:sz w:val="28"/>
        </w:rPr>
        <w:t>DANH MỤC HÌNH</w:t>
      </w:r>
    </w:p>
    <w:p w14:paraId="32A83B93" w14:textId="198E46FC" w:rsidR="005C64D4" w:rsidRDefault="00267BDE">
      <w:pPr>
        <w:pStyle w:val="Banghinhminhhoa"/>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"Hình" </w:instrText>
      </w:r>
      <w:r>
        <w:rPr>
          <w:szCs w:val="26"/>
        </w:rPr>
        <w:fldChar w:fldCharType="separate"/>
      </w:r>
      <w:hyperlink w:anchor="_Toc56936744" w:history="1">
        <w:r w:rsidR="005C64D4" w:rsidRPr="00435212">
          <w:rPr>
            <w:rStyle w:val="Siuktni"/>
            <w:noProof/>
          </w:rPr>
          <w:t>Hình 1: Minh họa trong sinh học</w:t>
        </w:r>
        <w:r w:rsidR="005C64D4">
          <w:rPr>
            <w:noProof/>
            <w:webHidden/>
          </w:rPr>
          <w:tab/>
        </w:r>
        <w:r w:rsidR="005C64D4">
          <w:rPr>
            <w:noProof/>
            <w:webHidden/>
          </w:rPr>
          <w:fldChar w:fldCharType="begin"/>
        </w:r>
        <w:r w:rsidR="005C64D4">
          <w:rPr>
            <w:noProof/>
            <w:webHidden/>
          </w:rPr>
          <w:instrText xml:space="preserve"> PAGEREF _Toc56936744 \h </w:instrText>
        </w:r>
        <w:r w:rsidR="005C64D4">
          <w:rPr>
            <w:noProof/>
            <w:webHidden/>
          </w:rPr>
        </w:r>
        <w:r w:rsidR="005C64D4">
          <w:rPr>
            <w:noProof/>
            <w:webHidden/>
          </w:rPr>
          <w:fldChar w:fldCharType="separate"/>
        </w:r>
        <w:r w:rsidR="00D91278">
          <w:rPr>
            <w:noProof/>
            <w:webHidden/>
          </w:rPr>
          <w:t>3</w:t>
        </w:r>
        <w:r w:rsidR="005C64D4">
          <w:rPr>
            <w:noProof/>
            <w:webHidden/>
          </w:rPr>
          <w:fldChar w:fldCharType="end"/>
        </w:r>
      </w:hyperlink>
    </w:p>
    <w:p w14:paraId="7B024A18" w14:textId="52F374DD"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45" w:history="1">
        <w:r w:rsidR="005C64D4" w:rsidRPr="00435212">
          <w:rPr>
            <w:rStyle w:val="Siuktni"/>
            <w:noProof/>
          </w:rPr>
          <w:t>Hình 2: Sơ đồ tiến hóa từ loài vượn cổ</w:t>
        </w:r>
        <w:r w:rsidR="005C64D4">
          <w:rPr>
            <w:noProof/>
            <w:webHidden/>
          </w:rPr>
          <w:tab/>
        </w:r>
        <w:r w:rsidR="005C64D4">
          <w:rPr>
            <w:noProof/>
            <w:webHidden/>
          </w:rPr>
          <w:fldChar w:fldCharType="begin"/>
        </w:r>
        <w:r w:rsidR="005C64D4">
          <w:rPr>
            <w:noProof/>
            <w:webHidden/>
          </w:rPr>
          <w:instrText xml:space="preserve"> PAGEREF _Toc56936745 \h </w:instrText>
        </w:r>
        <w:r w:rsidR="005C64D4">
          <w:rPr>
            <w:noProof/>
            <w:webHidden/>
          </w:rPr>
        </w:r>
        <w:r w:rsidR="005C64D4">
          <w:rPr>
            <w:noProof/>
            <w:webHidden/>
          </w:rPr>
          <w:fldChar w:fldCharType="separate"/>
        </w:r>
        <w:r w:rsidR="00D91278">
          <w:rPr>
            <w:noProof/>
            <w:webHidden/>
          </w:rPr>
          <w:t>4</w:t>
        </w:r>
        <w:r w:rsidR="005C64D4">
          <w:rPr>
            <w:noProof/>
            <w:webHidden/>
          </w:rPr>
          <w:fldChar w:fldCharType="end"/>
        </w:r>
      </w:hyperlink>
    </w:p>
    <w:p w14:paraId="21E176CD" w14:textId="363F6D3C"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46" w:history="1">
        <w:r w:rsidR="005C64D4" w:rsidRPr="00435212">
          <w:rPr>
            <w:rStyle w:val="Siuktni"/>
            <w:noProof/>
          </w:rPr>
          <w:t>Hình 3: Minh họa population, chromosome, gene</w:t>
        </w:r>
        <w:r w:rsidR="005C64D4">
          <w:rPr>
            <w:noProof/>
            <w:webHidden/>
          </w:rPr>
          <w:tab/>
        </w:r>
        <w:r w:rsidR="005C64D4">
          <w:rPr>
            <w:noProof/>
            <w:webHidden/>
          </w:rPr>
          <w:fldChar w:fldCharType="begin"/>
        </w:r>
        <w:r w:rsidR="005C64D4">
          <w:rPr>
            <w:noProof/>
            <w:webHidden/>
          </w:rPr>
          <w:instrText xml:space="preserve"> PAGEREF _Toc56936746 \h </w:instrText>
        </w:r>
        <w:r w:rsidR="005C64D4">
          <w:rPr>
            <w:noProof/>
            <w:webHidden/>
          </w:rPr>
        </w:r>
        <w:r w:rsidR="005C64D4">
          <w:rPr>
            <w:noProof/>
            <w:webHidden/>
          </w:rPr>
          <w:fldChar w:fldCharType="separate"/>
        </w:r>
        <w:r w:rsidR="00D91278">
          <w:rPr>
            <w:noProof/>
            <w:webHidden/>
          </w:rPr>
          <w:t>6</w:t>
        </w:r>
        <w:r w:rsidR="005C64D4">
          <w:rPr>
            <w:noProof/>
            <w:webHidden/>
          </w:rPr>
          <w:fldChar w:fldCharType="end"/>
        </w:r>
      </w:hyperlink>
    </w:p>
    <w:p w14:paraId="61976884" w14:textId="6B5B7061"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47" w:history="1">
        <w:r w:rsidR="005C64D4" w:rsidRPr="00435212">
          <w:rPr>
            <w:rStyle w:val="Siuktni"/>
            <w:noProof/>
          </w:rPr>
          <w:t>Hình 4: Sơ đồ thuật toán di truyền</w:t>
        </w:r>
        <w:r w:rsidR="005C64D4">
          <w:rPr>
            <w:noProof/>
            <w:webHidden/>
          </w:rPr>
          <w:tab/>
        </w:r>
        <w:r w:rsidR="005C64D4">
          <w:rPr>
            <w:noProof/>
            <w:webHidden/>
          </w:rPr>
          <w:fldChar w:fldCharType="begin"/>
        </w:r>
        <w:r w:rsidR="005C64D4">
          <w:rPr>
            <w:noProof/>
            <w:webHidden/>
          </w:rPr>
          <w:instrText xml:space="preserve"> PAGEREF _Toc56936747 \h </w:instrText>
        </w:r>
        <w:r w:rsidR="005C64D4">
          <w:rPr>
            <w:noProof/>
            <w:webHidden/>
          </w:rPr>
        </w:r>
        <w:r w:rsidR="005C64D4">
          <w:rPr>
            <w:noProof/>
            <w:webHidden/>
          </w:rPr>
          <w:fldChar w:fldCharType="separate"/>
        </w:r>
        <w:r w:rsidR="00D91278">
          <w:rPr>
            <w:noProof/>
            <w:webHidden/>
          </w:rPr>
          <w:t>7</w:t>
        </w:r>
        <w:r w:rsidR="005C64D4">
          <w:rPr>
            <w:noProof/>
            <w:webHidden/>
          </w:rPr>
          <w:fldChar w:fldCharType="end"/>
        </w:r>
      </w:hyperlink>
    </w:p>
    <w:p w14:paraId="08918C30" w14:textId="65D8A26A"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48" w:history="1">
        <w:r w:rsidR="005C64D4" w:rsidRPr="00435212">
          <w:rPr>
            <w:rStyle w:val="Siuktni"/>
            <w:noProof/>
          </w:rPr>
          <w:t>Hình 5: Dạng chuỗi gen của một cá thể</w:t>
        </w:r>
        <w:r w:rsidR="005C64D4">
          <w:rPr>
            <w:noProof/>
            <w:webHidden/>
          </w:rPr>
          <w:tab/>
        </w:r>
        <w:r w:rsidR="005C64D4">
          <w:rPr>
            <w:noProof/>
            <w:webHidden/>
          </w:rPr>
          <w:fldChar w:fldCharType="begin"/>
        </w:r>
        <w:r w:rsidR="005C64D4">
          <w:rPr>
            <w:noProof/>
            <w:webHidden/>
          </w:rPr>
          <w:instrText xml:space="preserve"> PAGEREF _Toc56936748 \h </w:instrText>
        </w:r>
        <w:r w:rsidR="005C64D4">
          <w:rPr>
            <w:noProof/>
            <w:webHidden/>
          </w:rPr>
        </w:r>
        <w:r w:rsidR="005C64D4">
          <w:rPr>
            <w:noProof/>
            <w:webHidden/>
          </w:rPr>
          <w:fldChar w:fldCharType="separate"/>
        </w:r>
        <w:r w:rsidR="00D91278">
          <w:rPr>
            <w:noProof/>
            <w:webHidden/>
          </w:rPr>
          <w:t>9</w:t>
        </w:r>
        <w:r w:rsidR="005C64D4">
          <w:rPr>
            <w:noProof/>
            <w:webHidden/>
          </w:rPr>
          <w:fldChar w:fldCharType="end"/>
        </w:r>
      </w:hyperlink>
    </w:p>
    <w:p w14:paraId="52BBC70E" w14:textId="019312ED"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49" w:history="1">
        <w:r w:rsidR="005C64D4" w:rsidRPr="00435212">
          <w:rPr>
            <w:rStyle w:val="Siuktni"/>
            <w:noProof/>
          </w:rPr>
          <w:t>Hình 6: Hàm tạo quần thể</w:t>
        </w:r>
        <w:r w:rsidR="005C64D4">
          <w:rPr>
            <w:noProof/>
            <w:webHidden/>
          </w:rPr>
          <w:tab/>
        </w:r>
        <w:r w:rsidR="005C64D4">
          <w:rPr>
            <w:noProof/>
            <w:webHidden/>
          </w:rPr>
          <w:fldChar w:fldCharType="begin"/>
        </w:r>
        <w:r w:rsidR="005C64D4">
          <w:rPr>
            <w:noProof/>
            <w:webHidden/>
          </w:rPr>
          <w:instrText xml:space="preserve"> PAGEREF _Toc56936749 \h </w:instrText>
        </w:r>
        <w:r w:rsidR="005C64D4">
          <w:rPr>
            <w:noProof/>
            <w:webHidden/>
          </w:rPr>
        </w:r>
        <w:r w:rsidR="005C64D4">
          <w:rPr>
            <w:noProof/>
            <w:webHidden/>
          </w:rPr>
          <w:fldChar w:fldCharType="separate"/>
        </w:r>
        <w:r w:rsidR="00D91278">
          <w:rPr>
            <w:noProof/>
            <w:webHidden/>
          </w:rPr>
          <w:t>10</w:t>
        </w:r>
        <w:r w:rsidR="005C64D4">
          <w:rPr>
            <w:noProof/>
            <w:webHidden/>
          </w:rPr>
          <w:fldChar w:fldCharType="end"/>
        </w:r>
      </w:hyperlink>
    </w:p>
    <w:p w14:paraId="08D05814" w14:textId="6007736E"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0" w:history="1">
        <w:r w:rsidR="005C64D4" w:rsidRPr="00435212">
          <w:rPr>
            <w:rStyle w:val="Siuktni"/>
            <w:noProof/>
          </w:rPr>
          <w:t>Hình 7: Hàm tạo gen</w:t>
        </w:r>
        <w:r w:rsidR="005C64D4">
          <w:rPr>
            <w:noProof/>
            <w:webHidden/>
          </w:rPr>
          <w:tab/>
        </w:r>
        <w:r w:rsidR="005C64D4">
          <w:rPr>
            <w:noProof/>
            <w:webHidden/>
          </w:rPr>
          <w:fldChar w:fldCharType="begin"/>
        </w:r>
        <w:r w:rsidR="005C64D4">
          <w:rPr>
            <w:noProof/>
            <w:webHidden/>
          </w:rPr>
          <w:instrText xml:space="preserve"> PAGEREF _Toc56936750 \h </w:instrText>
        </w:r>
        <w:r w:rsidR="005C64D4">
          <w:rPr>
            <w:noProof/>
            <w:webHidden/>
          </w:rPr>
        </w:r>
        <w:r w:rsidR="005C64D4">
          <w:rPr>
            <w:noProof/>
            <w:webHidden/>
          </w:rPr>
          <w:fldChar w:fldCharType="separate"/>
        </w:r>
        <w:r w:rsidR="00D91278">
          <w:rPr>
            <w:noProof/>
            <w:webHidden/>
          </w:rPr>
          <w:t>10</w:t>
        </w:r>
        <w:r w:rsidR="005C64D4">
          <w:rPr>
            <w:noProof/>
            <w:webHidden/>
          </w:rPr>
          <w:fldChar w:fldCharType="end"/>
        </w:r>
      </w:hyperlink>
    </w:p>
    <w:p w14:paraId="3BCFB1A3" w14:textId="060FE2A1"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1" w:history="1">
        <w:r w:rsidR="005C64D4" w:rsidRPr="00435212">
          <w:rPr>
            <w:rStyle w:val="Siuktni"/>
            <w:noProof/>
          </w:rPr>
          <w:t>Hình 8: Ví dụ ma trận để lưu lịch sử dụng phòng</w:t>
        </w:r>
        <w:r w:rsidR="005C64D4">
          <w:rPr>
            <w:noProof/>
            <w:webHidden/>
          </w:rPr>
          <w:tab/>
        </w:r>
        <w:r w:rsidR="005C64D4">
          <w:rPr>
            <w:noProof/>
            <w:webHidden/>
          </w:rPr>
          <w:fldChar w:fldCharType="begin"/>
        </w:r>
        <w:r w:rsidR="005C64D4">
          <w:rPr>
            <w:noProof/>
            <w:webHidden/>
          </w:rPr>
          <w:instrText xml:space="preserve"> PAGEREF _Toc56936751 \h </w:instrText>
        </w:r>
        <w:r w:rsidR="005C64D4">
          <w:rPr>
            <w:noProof/>
            <w:webHidden/>
          </w:rPr>
        </w:r>
        <w:r w:rsidR="005C64D4">
          <w:rPr>
            <w:noProof/>
            <w:webHidden/>
          </w:rPr>
          <w:fldChar w:fldCharType="separate"/>
        </w:r>
        <w:r w:rsidR="00D91278">
          <w:rPr>
            <w:noProof/>
            <w:webHidden/>
          </w:rPr>
          <w:t>11</w:t>
        </w:r>
        <w:r w:rsidR="005C64D4">
          <w:rPr>
            <w:noProof/>
            <w:webHidden/>
          </w:rPr>
          <w:fldChar w:fldCharType="end"/>
        </w:r>
      </w:hyperlink>
    </w:p>
    <w:p w14:paraId="29DE80CD" w14:textId="0AFD19F9"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2" w:history="1">
        <w:r w:rsidR="005C64D4" w:rsidRPr="00435212">
          <w:rPr>
            <w:rStyle w:val="Siuktni"/>
            <w:noProof/>
          </w:rPr>
          <w:t>Hình 9: Đánh giá tiêu chí số lớp được mở</w:t>
        </w:r>
        <w:r w:rsidR="005C64D4">
          <w:rPr>
            <w:noProof/>
            <w:webHidden/>
          </w:rPr>
          <w:tab/>
        </w:r>
        <w:r w:rsidR="005C64D4">
          <w:rPr>
            <w:noProof/>
            <w:webHidden/>
          </w:rPr>
          <w:fldChar w:fldCharType="begin"/>
        </w:r>
        <w:r w:rsidR="005C64D4">
          <w:rPr>
            <w:noProof/>
            <w:webHidden/>
          </w:rPr>
          <w:instrText xml:space="preserve"> PAGEREF _Toc56936752 \h </w:instrText>
        </w:r>
        <w:r w:rsidR="005C64D4">
          <w:rPr>
            <w:noProof/>
            <w:webHidden/>
          </w:rPr>
        </w:r>
        <w:r w:rsidR="005C64D4">
          <w:rPr>
            <w:noProof/>
            <w:webHidden/>
          </w:rPr>
          <w:fldChar w:fldCharType="separate"/>
        </w:r>
        <w:r w:rsidR="00D91278">
          <w:rPr>
            <w:noProof/>
            <w:webHidden/>
          </w:rPr>
          <w:t>11</w:t>
        </w:r>
        <w:r w:rsidR="005C64D4">
          <w:rPr>
            <w:noProof/>
            <w:webHidden/>
          </w:rPr>
          <w:fldChar w:fldCharType="end"/>
        </w:r>
      </w:hyperlink>
    </w:p>
    <w:p w14:paraId="57FFEFFE" w14:textId="0C125977"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3" w:history="1">
        <w:r w:rsidR="005C64D4" w:rsidRPr="00435212">
          <w:rPr>
            <w:rStyle w:val="Siuktni"/>
            <w:noProof/>
          </w:rPr>
          <w:t>Hình 10: Đánh giá độ chênh lệch số ca dạy của giảng viên và khoảng cách giữa các phòng khi có các ca trong cùng một ngày</w:t>
        </w:r>
        <w:r w:rsidR="005C64D4">
          <w:rPr>
            <w:noProof/>
            <w:webHidden/>
          </w:rPr>
          <w:tab/>
        </w:r>
        <w:r w:rsidR="005C64D4">
          <w:rPr>
            <w:noProof/>
            <w:webHidden/>
          </w:rPr>
          <w:fldChar w:fldCharType="begin"/>
        </w:r>
        <w:r w:rsidR="005C64D4">
          <w:rPr>
            <w:noProof/>
            <w:webHidden/>
          </w:rPr>
          <w:instrText xml:space="preserve"> PAGEREF _Toc56936753 \h </w:instrText>
        </w:r>
        <w:r w:rsidR="005C64D4">
          <w:rPr>
            <w:noProof/>
            <w:webHidden/>
          </w:rPr>
        </w:r>
        <w:r w:rsidR="005C64D4">
          <w:rPr>
            <w:noProof/>
            <w:webHidden/>
          </w:rPr>
          <w:fldChar w:fldCharType="separate"/>
        </w:r>
        <w:r w:rsidR="00D91278">
          <w:rPr>
            <w:noProof/>
            <w:webHidden/>
          </w:rPr>
          <w:t>12</w:t>
        </w:r>
        <w:r w:rsidR="005C64D4">
          <w:rPr>
            <w:noProof/>
            <w:webHidden/>
          </w:rPr>
          <w:fldChar w:fldCharType="end"/>
        </w:r>
      </w:hyperlink>
    </w:p>
    <w:p w14:paraId="10A6D3F8" w14:textId="6B49F1E3"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4" w:history="1">
        <w:r w:rsidR="005C64D4" w:rsidRPr="00435212">
          <w:rPr>
            <w:rStyle w:val="Siuktni"/>
            <w:noProof/>
          </w:rPr>
          <w:t>Hình 11: Đánh giá số phòng được dùng</w:t>
        </w:r>
        <w:r w:rsidR="005C64D4">
          <w:rPr>
            <w:noProof/>
            <w:webHidden/>
          </w:rPr>
          <w:tab/>
        </w:r>
        <w:r w:rsidR="005C64D4">
          <w:rPr>
            <w:noProof/>
            <w:webHidden/>
          </w:rPr>
          <w:fldChar w:fldCharType="begin"/>
        </w:r>
        <w:r w:rsidR="005C64D4">
          <w:rPr>
            <w:noProof/>
            <w:webHidden/>
          </w:rPr>
          <w:instrText xml:space="preserve"> PAGEREF _Toc56936754 \h </w:instrText>
        </w:r>
        <w:r w:rsidR="005C64D4">
          <w:rPr>
            <w:noProof/>
            <w:webHidden/>
          </w:rPr>
        </w:r>
        <w:r w:rsidR="005C64D4">
          <w:rPr>
            <w:noProof/>
            <w:webHidden/>
          </w:rPr>
          <w:fldChar w:fldCharType="separate"/>
        </w:r>
        <w:r w:rsidR="00D91278">
          <w:rPr>
            <w:noProof/>
            <w:webHidden/>
          </w:rPr>
          <w:t>13</w:t>
        </w:r>
        <w:r w:rsidR="005C64D4">
          <w:rPr>
            <w:noProof/>
            <w:webHidden/>
          </w:rPr>
          <w:fldChar w:fldCharType="end"/>
        </w:r>
      </w:hyperlink>
    </w:p>
    <w:p w14:paraId="6B1E8BC3" w14:textId="1838A598"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5" w:history="1">
        <w:r w:rsidR="005C64D4" w:rsidRPr="00435212">
          <w:rPr>
            <w:rStyle w:val="Siuktni"/>
            <w:noProof/>
          </w:rPr>
          <w:t>Hình 12: Hàm chọn lọc</w:t>
        </w:r>
        <w:r w:rsidR="005C64D4">
          <w:rPr>
            <w:noProof/>
            <w:webHidden/>
          </w:rPr>
          <w:tab/>
        </w:r>
        <w:r w:rsidR="005C64D4">
          <w:rPr>
            <w:noProof/>
            <w:webHidden/>
          </w:rPr>
          <w:fldChar w:fldCharType="begin"/>
        </w:r>
        <w:r w:rsidR="005C64D4">
          <w:rPr>
            <w:noProof/>
            <w:webHidden/>
          </w:rPr>
          <w:instrText xml:space="preserve"> PAGEREF _Toc56936755 \h </w:instrText>
        </w:r>
        <w:r w:rsidR="005C64D4">
          <w:rPr>
            <w:noProof/>
            <w:webHidden/>
          </w:rPr>
        </w:r>
        <w:r w:rsidR="005C64D4">
          <w:rPr>
            <w:noProof/>
            <w:webHidden/>
          </w:rPr>
          <w:fldChar w:fldCharType="separate"/>
        </w:r>
        <w:r w:rsidR="00D91278">
          <w:rPr>
            <w:noProof/>
            <w:webHidden/>
          </w:rPr>
          <w:t>13</w:t>
        </w:r>
        <w:r w:rsidR="005C64D4">
          <w:rPr>
            <w:noProof/>
            <w:webHidden/>
          </w:rPr>
          <w:fldChar w:fldCharType="end"/>
        </w:r>
      </w:hyperlink>
    </w:p>
    <w:p w14:paraId="0DE49A4D" w14:textId="30C9CB4A"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6" w:history="1">
        <w:r w:rsidR="005C64D4" w:rsidRPr="00435212">
          <w:rPr>
            <w:rStyle w:val="Siuktni"/>
            <w:noProof/>
          </w:rPr>
          <w:t>Hình 13: Hàm lai ghép</w:t>
        </w:r>
        <w:r w:rsidR="005C64D4">
          <w:rPr>
            <w:noProof/>
            <w:webHidden/>
          </w:rPr>
          <w:tab/>
        </w:r>
        <w:r w:rsidR="005C64D4">
          <w:rPr>
            <w:noProof/>
            <w:webHidden/>
          </w:rPr>
          <w:fldChar w:fldCharType="begin"/>
        </w:r>
        <w:r w:rsidR="005C64D4">
          <w:rPr>
            <w:noProof/>
            <w:webHidden/>
          </w:rPr>
          <w:instrText xml:space="preserve"> PAGEREF _Toc56936756 \h </w:instrText>
        </w:r>
        <w:r w:rsidR="005C64D4">
          <w:rPr>
            <w:noProof/>
            <w:webHidden/>
          </w:rPr>
        </w:r>
        <w:r w:rsidR="005C64D4">
          <w:rPr>
            <w:noProof/>
            <w:webHidden/>
          </w:rPr>
          <w:fldChar w:fldCharType="separate"/>
        </w:r>
        <w:r w:rsidR="00D91278">
          <w:rPr>
            <w:noProof/>
            <w:webHidden/>
          </w:rPr>
          <w:t>14</w:t>
        </w:r>
        <w:r w:rsidR="005C64D4">
          <w:rPr>
            <w:noProof/>
            <w:webHidden/>
          </w:rPr>
          <w:fldChar w:fldCharType="end"/>
        </w:r>
      </w:hyperlink>
    </w:p>
    <w:p w14:paraId="1600232A" w14:textId="3B6EA48C"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7" w:history="1">
        <w:r w:rsidR="005C64D4" w:rsidRPr="00435212">
          <w:rPr>
            <w:rStyle w:val="Siuktni"/>
            <w:noProof/>
          </w:rPr>
          <w:t>Hình 14: Random một cá thể</w:t>
        </w:r>
        <w:r w:rsidR="005C64D4">
          <w:rPr>
            <w:noProof/>
            <w:webHidden/>
          </w:rPr>
          <w:tab/>
        </w:r>
        <w:r w:rsidR="005C64D4">
          <w:rPr>
            <w:noProof/>
            <w:webHidden/>
          </w:rPr>
          <w:fldChar w:fldCharType="begin"/>
        </w:r>
        <w:r w:rsidR="005C64D4">
          <w:rPr>
            <w:noProof/>
            <w:webHidden/>
          </w:rPr>
          <w:instrText xml:space="preserve"> PAGEREF _Toc56936757 \h </w:instrText>
        </w:r>
        <w:r w:rsidR="005C64D4">
          <w:rPr>
            <w:noProof/>
            <w:webHidden/>
          </w:rPr>
        </w:r>
        <w:r w:rsidR="005C64D4">
          <w:rPr>
            <w:noProof/>
            <w:webHidden/>
          </w:rPr>
          <w:fldChar w:fldCharType="separate"/>
        </w:r>
        <w:r w:rsidR="00D91278">
          <w:rPr>
            <w:noProof/>
            <w:webHidden/>
          </w:rPr>
          <w:t>15</w:t>
        </w:r>
        <w:r w:rsidR="005C64D4">
          <w:rPr>
            <w:noProof/>
            <w:webHidden/>
          </w:rPr>
          <w:fldChar w:fldCharType="end"/>
        </w:r>
      </w:hyperlink>
    </w:p>
    <w:p w14:paraId="1E51B5A9" w14:textId="317A8596"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8" w:history="1">
        <w:r w:rsidR="005C64D4" w:rsidRPr="00435212">
          <w:rPr>
            <w:rStyle w:val="Siuktni"/>
            <w:noProof/>
          </w:rPr>
          <w:t>Hình 15: Random vị trí gen bị đột biến</w:t>
        </w:r>
        <w:r w:rsidR="005C64D4">
          <w:rPr>
            <w:noProof/>
            <w:webHidden/>
          </w:rPr>
          <w:tab/>
        </w:r>
        <w:r w:rsidR="005C64D4">
          <w:rPr>
            <w:noProof/>
            <w:webHidden/>
          </w:rPr>
          <w:fldChar w:fldCharType="begin"/>
        </w:r>
        <w:r w:rsidR="005C64D4">
          <w:rPr>
            <w:noProof/>
            <w:webHidden/>
          </w:rPr>
          <w:instrText xml:space="preserve"> PAGEREF _Toc56936758 \h </w:instrText>
        </w:r>
        <w:r w:rsidR="005C64D4">
          <w:rPr>
            <w:noProof/>
            <w:webHidden/>
          </w:rPr>
        </w:r>
        <w:r w:rsidR="005C64D4">
          <w:rPr>
            <w:noProof/>
            <w:webHidden/>
          </w:rPr>
          <w:fldChar w:fldCharType="separate"/>
        </w:r>
        <w:r w:rsidR="00D91278">
          <w:rPr>
            <w:noProof/>
            <w:webHidden/>
          </w:rPr>
          <w:t>15</w:t>
        </w:r>
        <w:r w:rsidR="005C64D4">
          <w:rPr>
            <w:noProof/>
            <w:webHidden/>
          </w:rPr>
          <w:fldChar w:fldCharType="end"/>
        </w:r>
      </w:hyperlink>
    </w:p>
    <w:p w14:paraId="3FB2DF19" w14:textId="3E405A40"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59" w:history="1">
        <w:r w:rsidR="005C64D4" w:rsidRPr="00435212">
          <w:rPr>
            <w:rStyle w:val="Siuktni"/>
            <w:noProof/>
          </w:rPr>
          <w:t>Hình 16: Đột biến kiểu thêm vào</w:t>
        </w:r>
        <w:r w:rsidR="005C64D4">
          <w:rPr>
            <w:noProof/>
            <w:webHidden/>
          </w:rPr>
          <w:tab/>
        </w:r>
        <w:r w:rsidR="005C64D4">
          <w:rPr>
            <w:noProof/>
            <w:webHidden/>
          </w:rPr>
          <w:fldChar w:fldCharType="begin"/>
        </w:r>
        <w:r w:rsidR="005C64D4">
          <w:rPr>
            <w:noProof/>
            <w:webHidden/>
          </w:rPr>
          <w:instrText xml:space="preserve"> PAGEREF _Toc56936759 \h </w:instrText>
        </w:r>
        <w:r w:rsidR="005C64D4">
          <w:rPr>
            <w:noProof/>
            <w:webHidden/>
          </w:rPr>
        </w:r>
        <w:r w:rsidR="005C64D4">
          <w:rPr>
            <w:noProof/>
            <w:webHidden/>
          </w:rPr>
          <w:fldChar w:fldCharType="separate"/>
        </w:r>
        <w:r w:rsidR="00D91278">
          <w:rPr>
            <w:noProof/>
            <w:webHidden/>
          </w:rPr>
          <w:t>16</w:t>
        </w:r>
        <w:r w:rsidR="005C64D4">
          <w:rPr>
            <w:noProof/>
            <w:webHidden/>
          </w:rPr>
          <w:fldChar w:fldCharType="end"/>
        </w:r>
      </w:hyperlink>
    </w:p>
    <w:p w14:paraId="4C259F98" w14:textId="4D91B693"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60" w:history="1">
        <w:r w:rsidR="005C64D4" w:rsidRPr="00435212">
          <w:rPr>
            <w:rStyle w:val="Siuktni"/>
            <w:noProof/>
          </w:rPr>
          <w:t>Hình 17: Đột biến kiểu xóa bớt</w:t>
        </w:r>
        <w:r w:rsidR="005C64D4">
          <w:rPr>
            <w:noProof/>
            <w:webHidden/>
          </w:rPr>
          <w:tab/>
        </w:r>
        <w:r w:rsidR="005C64D4">
          <w:rPr>
            <w:noProof/>
            <w:webHidden/>
          </w:rPr>
          <w:fldChar w:fldCharType="begin"/>
        </w:r>
        <w:r w:rsidR="005C64D4">
          <w:rPr>
            <w:noProof/>
            <w:webHidden/>
          </w:rPr>
          <w:instrText xml:space="preserve"> PAGEREF _Toc56936760 \h </w:instrText>
        </w:r>
        <w:r w:rsidR="005C64D4">
          <w:rPr>
            <w:noProof/>
            <w:webHidden/>
          </w:rPr>
        </w:r>
        <w:r w:rsidR="005C64D4">
          <w:rPr>
            <w:noProof/>
            <w:webHidden/>
          </w:rPr>
          <w:fldChar w:fldCharType="separate"/>
        </w:r>
        <w:r w:rsidR="00D91278">
          <w:rPr>
            <w:noProof/>
            <w:webHidden/>
          </w:rPr>
          <w:t>16</w:t>
        </w:r>
        <w:r w:rsidR="005C64D4">
          <w:rPr>
            <w:noProof/>
            <w:webHidden/>
          </w:rPr>
          <w:fldChar w:fldCharType="end"/>
        </w:r>
      </w:hyperlink>
    </w:p>
    <w:p w14:paraId="5A685811" w14:textId="682D27DC"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61" w:history="1">
        <w:r w:rsidR="005C64D4" w:rsidRPr="00435212">
          <w:rPr>
            <w:rStyle w:val="Siuktni"/>
            <w:noProof/>
          </w:rPr>
          <w:t>Hình 18: Đột biến kiểu thay đổi</w:t>
        </w:r>
        <w:r w:rsidR="005C64D4">
          <w:rPr>
            <w:noProof/>
            <w:webHidden/>
          </w:rPr>
          <w:tab/>
        </w:r>
        <w:r w:rsidR="005C64D4">
          <w:rPr>
            <w:noProof/>
            <w:webHidden/>
          </w:rPr>
          <w:fldChar w:fldCharType="begin"/>
        </w:r>
        <w:r w:rsidR="005C64D4">
          <w:rPr>
            <w:noProof/>
            <w:webHidden/>
          </w:rPr>
          <w:instrText xml:space="preserve"> PAGEREF _Toc56936761 \h </w:instrText>
        </w:r>
        <w:r w:rsidR="005C64D4">
          <w:rPr>
            <w:noProof/>
            <w:webHidden/>
          </w:rPr>
        </w:r>
        <w:r w:rsidR="005C64D4">
          <w:rPr>
            <w:noProof/>
            <w:webHidden/>
          </w:rPr>
          <w:fldChar w:fldCharType="separate"/>
        </w:r>
        <w:r w:rsidR="00D91278">
          <w:rPr>
            <w:noProof/>
            <w:webHidden/>
          </w:rPr>
          <w:t>17</w:t>
        </w:r>
        <w:r w:rsidR="005C64D4">
          <w:rPr>
            <w:noProof/>
            <w:webHidden/>
          </w:rPr>
          <w:fldChar w:fldCharType="end"/>
        </w:r>
      </w:hyperlink>
    </w:p>
    <w:p w14:paraId="700779D0" w14:textId="0324AA3B"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62" w:history="1">
        <w:r w:rsidR="005C64D4" w:rsidRPr="00435212">
          <w:rPr>
            <w:rStyle w:val="Siuktni"/>
            <w:noProof/>
          </w:rPr>
          <w:t>Hình 19: Giao diện chính THỜI KHÓA BIỂU</w:t>
        </w:r>
        <w:r w:rsidR="005C64D4">
          <w:rPr>
            <w:noProof/>
            <w:webHidden/>
          </w:rPr>
          <w:tab/>
        </w:r>
        <w:r w:rsidR="005C64D4">
          <w:rPr>
            <w:noProof/>
            <w:webHidden/>
          </w:rPr>
          <w:fldChar w:fldCharType="begin"/>
        </w:r>
        <w:r w:rsidR="005C64D4">
          <w:rPr>
            <w:noProof/>
            <w:webHidden/>
          </w:rPr>
          <w:instrText xml:space="preserve"> PAGEREF _Toc56936762 \h </w:instrText>
        </w:r>
        <w:r w:rsidR="005C64D4">
          <w:rPr>
            <w:noProof/>
            <w:webHidden/>
          </w:rPr>
        </w:r>
        <w:r w:rsidR="005C64D4">
          <w:rPr>
            <w:noProof/>
            <w:webHidden/>
          </w:rPr>
          <w:fldChar w:fldCharType="separate"/>
        </w:r>
        <w:r w:rsidR="00D91278">
          <w:rPr>
            <w:noProof/>
            <w:webHidden/>
          </w:rPr>
          <w:t>18</w:t>
        </w:r>
        <w:r w:rsidR="005C64D4">
          <w:rPr>
            <w:noProof/>
            <w:webHidden/>
          </w:rPr>
          <w:fldChar w:fldCharType="end"/>
        </w:r>
      </w:hyperlink>
    </w:p>
    <w:p w14:paraId="69D90125" w14:textId="028B46AE"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63" w:history="1">
        <w:r w:rsidR="005C64D4" w:rsidRPr="00435212">
          <w:rPr>
            <w:rStyle w:val="Siuktni"/>
            <w:noProof/>
          </w:rPr>
          <w:t>Hình 20: Giao diện SỬA DỮ LIỆU</w:t>
        </w:r>
        <w:r w:rsidR="005C64D4">
          <w:rPr>
            <w:noProof/>
            <w:webHidden/>
          </w:rPr>
          <w:tab/>
        </w:r>
        <w:r w:rsidR="005C64D4">
          <w:rPr>
            <w:noProof/>
            <w:webHidden/>
          </w:rPr>
          <w:fldChar w:fldCharType="begin"/>
        </w:r>
        <w:r w:rsidR="005C64D4">
          <w:rPr>
            <w:noProof/>
            <w:webHidden/>
          </w:rPr>
          <w:instrText xml:space="preserve"> PAGEREF _Toc56936763 \h </w:instrText>
        </w:r>
        <w:r w:rsidR="005C64D4">
          <w:rPr>
            <w:noProof/>
            <w:webHidden/>
          </w:rPr>
        </w:r>
        <w:r w:rsidR="005C64D4">
          <w:rPr>
            <w:noProof/>
            <w:webHidden/>
          </w:rPr>
          <w:fldChar w:fldCharType="separate"/>
        </w:r>
        <w:r w:rsidR="00D91278">
          <w:rPr>
            <w:noProof/>
            <w:webHidden/>
          </w:rPr>
          <w:t>19</w:t>
        </w:r>
        <w:r w:rsidR="005C64D4">
          <w:rPr>
            <w:noProof/>
            <w:webHidden/>
          </w:rPr>
          <w:fldChar w:fldCharType="end"/>
        </w:r>
      </w:hyperlink>
    </w:p>
    <w:p w14:paraId="450DC787" w14:textId="42DA75F1" w:rsidR="005C64D4" w:rsidRDefault="00D523BB">
      <w:pPr>
        <w:pStyle w:val="Banghinhminhhoa"/>
        <w:tabs>
          <w:tab w:val="right" w:leader="dot" w:pos="9111"/>
        </w:tabs>
        <w:rPr>
          <w:rFonts w:asciiTheme="minorHAnsi" w:eastAsiaTheme="minorEastAsia" w:hAnsiTheme="minorHAnsi" w:cstheme="minorBidi"/>
          <w:noProof/>
          <w:sz w:val="22"/>
          <w:szCs w:val="22"/>
        </w:rPr>
      </w:pPr>
      <w:hyperlink w:anchor="_Toc56936764" w:history="1">
        <w:r w:rsidR="005C64D4" w:rsidRPr="00435212">
          <w:rPr>
            <w:rStyle w:val="Siuktni"/>
            <w:noProof/>
          </w:rPr>
          <w:t>Hình 21: Giao diện THÊM DỮ LIỆU</w:t>
        </w:r>
        <w:r w:rsidR="005C64D4">
          <w:rPr>
            <w:noProof/>
            <w:webHidden/>
          </w:rPr>
          <w:tab/>
        </w:r>
        <w:r w:rsidR="005C64D4">
          <w:rPr>
            <w:noProof/>
            <w:webHidden/>
          </w:rPr>
          <w:fldChar w:fldCharType="begin"/>
        </w:r>
        <w:r w:rsidR="005C64D4">
          <w:rPr>
            <w:noProof/>
            <w:webHidden/>
          </w:rPr>
          <w:instrText xml:space="preserve"> PAGEREF _Toc56936764 \h </w:instrText>
        </w:r>
        <w:r w:rsidR="005C64D4">
          <w:rPr>
            <w:noProof/>
            <w:webHidden/>
          </w:rPr>
        </w:r>
        <w:r w:rsidR="005C64D4">
          <w:rPr>
            <w:noProof/>
            <w:webHidden/>
          </w:rPr>
          <w:fldChar w:fldCharType="separate"/>
        </w:r>
        <w:r w:rsidR="00D91278">
          <w:rPr>
            <w:noProof/>
            <w:webHidden/>
          </w:rPr>
          <w:t>20</w:t>
        </w:r>
        <w:r w:rsidR="005C64D4">
          <w:rPr>
            <w:noProof/>
            <w:webHidden/>
          </w:rPr>
          <w:fldChar w:fldCharType="end"/>
        </w:r>
      </w:hyperlink>
    </w:p>
    <w:p w14:paraId="041B8DD7" w14:textId="3CAC4CC7" w:rsidR="007B1A23" w:rsidRDefault="00267BDE" w:rsidP="0094734E">
      <w:pPr>
        <w:tabs>
          <w:tab w:val="center" w:pos="6379"/>
        </w:tabs>
        <w:spacing w:after="200" w:line="360" w:lineRule="auto"/>
        <w:rPr>
          <w:sz w:val="26"/>
          <w:szCs w:val="26"/>
        </w:rPr>
      </w:pPr>
      <w:r>
        <w:rPr>
          <w:szCs w:val="26"/>
        </w:rPr>
        <w:fldChar w:fldCharType="end"/>
      </w:r>
      <w:r w:rsidR="007B1A23">
        <w:rPr>
          <w:sz w:val="26"/>
          <w:szCs w:val="26"/>
        </w:rPr>
        <w:br w:type="page"/>
      </w:r>
    </w:p>
    <w:p w14:paraId="529146BA" w14:textId="6BC4EDF2" w:rsidR="0058216E" w:rsidRPr="004A7C39" w:rsidRDefault="0058216E" w:rsidP="0058216E">
      <w:pPr>
        <w:pStyle w:val="Chng"/>
      </w:pPr>
      <w:bookmarkStart w:id="3" w:name="_Toc387692917"/>
      <w:bookmarkStart w:id="4" w:name="_Toc56936730"/>
      <w:r w:rsidRPr="004A7C39">
        <w:lastRenderedPageBreak/>
        <w:t xml:space="preserve">CHƯƠNG </w:t>
      </w:r>
      <w:r>
        <w:t xml:space="preserve">1 – </w:t>
      </w:r>
      <w:bookmarkEnd w:id="3"/>
      <w:r>
        <w:t>LÝ THUYẾT</w:t>
      </w:r>
      <w:bookmarkEnd w:id="4"/>
    </w:p>
    <w:p w14:paraId="6180D080" w14:textId="77777777" w:rsidR="00F37FE9" w:rsidRDefault="00F37FE9" w:rsidP="00F37FE9">
      <w:pPr>
        <w:pStyle w:val="Nidungvnbn"/>
        <w:keepNext/>
        <w:ind w:firstLine="0"/>
        <w:jc w:val="center"/>
      </w:pPr>
      <w:r>
        <w:rPr>
          <w:noProof/>
        </w:rPr>
        <w:drawing>
          <wp:inline distT="0" distB="0" distL="0" distR="0" wp14:anchorId="62EE94FC" wp14:editId="750F5C25">
            <wp:extent cx="5705339" cy="3920836"/>
            <wp:effectExtent l="0" t="0" r="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651" cy="3943729"/>
                    </a:xfrm>
                    <a:prstGeom prst="rect">
                      <a:avLst/>
                    </a:prstGeom>
                    <a:noFill/>
                    <a:ln>
                      <a:noFill/>
                    </a:ln>
                  </pic:spPr>
                </pic:pic>
              </a:graphicData>
            </a:graphic>
          </wp:inline>
        </w:drawing>
      </w:r>
    </w:p>
    <w:p w14:paraId="3D620773" w14:textId="3CEBD395" w:rsidR="00F37FE9" w:rsidRDefault="00F37FE9" w:rsidP="00F37FE9">
      <w:pPr>
        <w:pStyle w:val="Chuthich"/>
      </w:pPr>
      <w:bookmarkStart w:id="5" w:name="_Toc56936744"/>
      <w:r>
        <w:t xml:space="preserve">Hình </w:t>
      </w:r>
      <w:r w:rsidR="00D523BB">
        <w:fldChar w:fldCharType="begin"/>
      </w:r>
      <w:r w:rsidR="00D523BB">
        <w:instrText xml:space="preserve"> SEQ Hình \* ARABIC </w:instrText>
      </w:r>
      <w:r w:rsidR="00D523BB">
        <w:fldChar w:fldCharType="separate"/>
      </w:r>
      <w:r w:rsidR="00D91278">
        <w:rPr>
          <w:noProof/>
        </w:rPr>
        <w:t>1</w:t>
      </w:r>
      <w:r w:rsidR="00D523BB">
        <w:rPr>
          <w:noProof/>
        </w:rPr>
        <w:fldChar w:fldCharType="end"/>
      </w:r>
      <w:r>
        <w:t>: Minh họa trong sinh học</w:t>
      </w:r>
      <w:bookmarkEnd w:id="5"/>
    </w:p>
    <w:p w14:paraId="68F75AF6" w14:textId="3D4C474E" w:rsidR="00CD13EC" w:rsidRPr="0064189C" w:rsidRDefault="00CD13EC" w:rsidP="0064189C">
      <w:pPr>
        <w:pStyle w:val="Tiumccp1"/>
      </w:pPr>
      <w:bookmarkStart w:id="6" w:name="_Toc56936731"/>
      <w:r w:rsidRPr="0064189C">
        <w:t xml:space="preserve">1.1 </w:t>
      </w:r>
      <w:r w:rsidR="00FA51FE">
        <w:t>Di truyền</w:t>
      </w:r>
      <w:bookmarkEnd w:id="6"/>
    </w:p>
    <w:p w14:paraId="3E795904" w14:textId="694EDD6B" w:rsidR="00B118C8" w:rsidRDefault="00FA51FE" w:rsidP="00D06AB8">
      <w:pPr>
        <w:pStyle w:val="Default"/>
        <w:spacing w:after="120" w:line="360" w:lineRule="auto"/>
        <w:ind w:firstLine="720"/>
        <w:jc w:val="both"/>
        <w:rPr>
          <w:sz w:val="26"/>
          <w:szCs w:val="26"/>
        </w:rPr>
      </w:pPr>
      <w:r w:rsidRPr="00FA51FE">
        <w:rPr>
          <w:sz w:val="26"/>
          <w:szCs w:val="26"/>
        </w:rPr>
        <w:t>Di truyền là hiện tượng chuyển những tính trạng của cha mẹ</w:t>
      </w:r>
      <w:r>
        <w:rPr>
          <w:sz w:val="26"/>
          <w:szCs w:val="26"/>
        </w:rPr>
        <w:t>, tổ tiên</w:t>
      </w:r>
      <w:r w:rsidRPr="00FA51FE">
        <w:rPr>
          <w:sz w:val="26"/>
          <w:szCs w:val="26"/>
        </w:rPr>
        <w:t xml:space="preserve"> cho</w:t>
      </w:r>
      <w:r>
        <w:rPr>
          <w:sz w:val="26"/>
          <w:szCs w:val="26"/>
        </w:rPr>
        <w:t xml:space="preserve"> các thế hệ</w:t>
      </w:r>
      <w:r w:rsidRPr="00FA51FE">
        <w:rPr>
          <w:sz w:val="26"/>
          <w:szCs w:val="26"/>
        </w:rPr>
        <w:t xml:space="preserve"> con</w:t>
      </w:r>
      <w:r>
        <w:rPr>
          <w:sz w:val="26"/>
          <w:szCs w:val="26"/>
        </w:rPr>
        <w:t>, cháu</w:t>
      </w:r>
      <w:r w:rsidRPr="00FA51FE">
        <w:rPr>
          <w:sz w:val="26"/>
          <w:szCs w:val="26"/>
        </w:rPr>
        <w:t xml:space="preserve"> thông qua gen. Trong sinh học</w:t>
      </w:r>
      <w:r w:rsidR="001A623D">
        <w:rPr>
          <w:sz w:val="26"/>
          <w:szCs w:val="26"/>
        </w:rPr>
        <w:t xml:space="preserve"> và</w:t>
      </w:r>
      <w:r w:rsidRPr="00FA51FE">
        <w:rPr>
          <w:sz w:val="26"/>
          <w:szCs w:val="26"/>
        </w:rPr>
        <w:t xml:space="preserve"> di truyền</w:t>
      </w:r>
      <w:r w:rsidR="001A623D">
        <w:rPr>
          <w:sz w:val="26"/>
          <w:szCs w:val="26"/>
        </w:rPr>
        <w:t xml:space="preserve"> học</w:t>
      </w:r>
      <w:r w:rsidR="00EE6641">
        <w:rPr>
          <w:sz w:val="26"/>
          <w:szCs w:val="26"/>
        </w:rPr>
        <w:t>, di truyền</w:t>
      </w:r>
      <w:r w:rsidRPr="00FA51FE">
        <w:rPr>
          <w:sz w:val="26"/>
          <w:szCs w:val="26"/>
        </w:rPr>
        <w:t xml:space="preserve"> chuyển những đặc trưng sinh học từ một sinh vật cha mẹ đến con cái và nó đồng nghĩa với di chuyển gen, gen thừa nhận mang thông tin sinh học hay thông tin di truyền.</w:t>
      </w:r>
    </w:p>
    <w:p w14:paraId="5B20BCBE" w14:textId="447FD435" w:rsidR="00574C2F" w:rsidRPr="00574C2F" w:rsidRDefault="00574C2F" w:rsidP="00574C2F">
      <w:pPr>
        <w:spacing w:after="200" w:line="276" w:lineRule="auto"/>
        <w:rPr>
          <w:color w:val="000000"/>
          <w:sz w:val="26"/>
          <w:szCs w:val="26"/>
        </w:rPr>
      </w:pPr>
      <w:r>
        <w:rPr>
          <w:sz w:val="26"/>
          <w:szCs w:val="26"/>
        </w:rPr>
        <w:br w:type="page"/>
      </w:r>
    </w:p>
    <w:p w14:paraId="5058D39B" w14:textId="6E9413AA" w:rsidR="007B1A23" w:rsidRDefault="0064189C" w:rsidP="0064189C">
      <w:pPr>
        <w:pStyle w:val="Tiumccp1"/>
      </w:pPr>
      <w:bookmarkStart w:id="7" w:name="_Toc56936732"/>
      <w:r>
        <w:lastRenderedPageBreak/>
        <w:t xml:space="preserve">1.2 </w:t>
      </w:r>
      <w:r w:rsidR="00D06AB8">
        <w:t>Tiến hóa</w:t>
      </w:r>
      <w:bookmarkEnd w:id="7"/>
    </w:p>
    <w:p w14:paraId="33EA6658" w14:textId="77777777" w:rsidR="00574C2F" w:rsidRDefault="00574C2F" w:rsidP="00574C2F">
      <w:pPr>
        <w:pStyle w:val="Nidungvnbn"/>
        <w:keepNext/>
        <w:ind w:firstLine="0"/>
        <w:jc w:val="center"/>
      </w:pPr>
      <w:r>
        <w:rPr>
          <w:noProof/>
        </w:rPr>
        <w:drawing>
          <wp:inline distT="0" distB="0" distL="0" distR="0" wp14:anchorId="6E144867" wp14:editId="75A2C717">
            <wp:extent cx="5283825" cy="3622963"/>
            <wp:effectExtent l="0" t="0" r="0" b="0"/>
            <wp:docPr id="27" name="Hình ảnh 27" descr="Con người tiến hóa từ loài vượn cổ: Lý thuyết chưa hẳn là đúng | Lặng Nhìn  Cuộc Sống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 người tiến hóa từ loài vượn cổ: Lý thuyết chưa hẳn là đúng | Lặng Nhìn  Cuộc Sống TV"/>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1872" cy="3635337"/>
                    </a:xfrm>
                    <a:prstGeom prst="rect">
                      <a:avLst/>
                    </a:prstGeom>
                    <a:noFill/>
                    <a:ln>
                      <a:noFill/>
                    </a:ln>
                  </pic:spPr>
                </pic:pic>
              </a:graphicData>
            </a:graphic>
          </wp:inline>
        </w:drawing>
      </w:r>
    </w:p>
    <w:p w14:paraId="197C2FAE" w14:textId="00A57CFA" w:rsidR="00574C2F" w:rsidRDefault="00574C2F" w:rsidP="00574C2F">
      <w:pPr>
        <w:pStyle w:val="Chuthich"/>
      </w:pPr>
      <w:bookmarkStart w:id="8" w:name="_Toc56936745"/>
      <w:r>
        <w:t xml:space="preserve">Hình </w:t>
      </w:r>
      <w:r w:rsidR="00D523BB">
        <w:fldChar w:fldCharType="begin"/>
      </w:r>
      <w:r w:rsidR="00D523BB">
        <w:instrText xml:space="preserve"> SEQ Hình \* ARABIC </w:instrText>
      </w:r>
      <w:r w:rsidR="00D523BB">
        <w:fldChar w:fldCharType="separate"/>
      </w:r>
      <w:r w:rsidR="00D91278">
        <w:rPr>
          <w:noProof/>
        </w:rPr>
        <w:t>2</w:t>
      </w:r>
      <w:r w:rsidR="00D523BB">
        <w:rPr>
          <w:noProof/>
        </w:rPr>
        <w:fldChar w:fldCharType="end"/>
      </w:r>
      <w:r>
        <w:t>: Sơ đồ tiến hóa từ loài vượn cổ</w:t>
      </w:r>
      <w:bookmarkEnd w:id="8"/>
    </w:p>
    <w:p w14:paraId="7A86477F" w14:textId="7076D2A6" w:rsidR="00D06AB8" w:rsidRPr="00D06AB8" w:rsidRDefault="00DA723F" w:rsidP="00DA723F">
      <w:pPr>
        <w:pStyle w:val="Nidungvnbn"/>
      </w:pPr>
      <w:r w:rsidRPr="00D06AB8">
        <w:t>Tiến hóa nói đến quá trình hoàn thiện, biến đổi dần để hoàn thiện hơn các bộ phận, chức năng của các sinh vật để phù hợp hơn với điều kiện sinh t</w:t>
      </w:r>
      <w:r>
        <w:t>ồ</w:t>
      </w:r>
      <w:r w:rsidRPr="00D06AB8">
        <w:t>n cũng đang dần thay đổi.</w:t>
      </w:r>
      <w:r>
        <w:t xml:space="preserve"> </w:t>
      </w:r>
      <w:r w:rsidR="00E51186" w:rsidRPr="00D06AB8">
        <w:t>Trong sinh học, tiến hóa là sự thay đổi đặc tính di truyền của một quần thể sinh học qua những thế hệ nối tiếp nhau. Các quá trình tiến hóa làm nảy sinh sự đa dạng ở mọi mức độ tổ chức sinh học bao gồm loài, các cá thể sinh vật và cả các phân tử như ADN và protein.</w:t>
      </w:r>
    </w:p>
    <w:p w14:paraId="6C0ED260" w14:textId="19260A00" w:rsidR="00D06AB8" w:rsidRPr="00D06AB8" w:rsidRDefault="00D06AB8" w:rsidP="004A7C39">
      <w:pPr>
        <w:pStyle w:val="Nidungvnbn"/>
      </w:pPr>
      <w:r w:rsidRPr="00D06AB8">
        <w:t>Tiến hóa do chọn lọc tự nhiên là một quá trình có thể suy ra từ ba thực kiện về các quần thể sinh học:</w:t>
      </w:r>
    </w:p>
    <w:p w14:paraId="635A5F24" w14:textId="2E434D55" w:rsidR="00D06AB8" w:rsidRPr="00D06AB8" w:rsidRDefault="00D06AB8" w:rsidP="00D06AB8">
      <w:pPr>
        <w:pStyle w:val="Nidungvnbn"/>
        <w:ind w:left="709" w:firstLine="11"/>
      </w:pPr>
      <w:r w:rsidRPr="00D06AB8">
        <w:t>- Nhiều cá thể con được sinh ra hơn số lượng có thể sống sót.</w:t>
      </w:r>
    </w:p>
    <w:p w14:paraId="66FA7AD0" w14:textId="7EF28334" w:rsidR="00D06AB8" w:rsidRPr="00D06AB8" w:rsidRDefault="00D06AB8" w:rsidP="00D06AB8">
      <w:pPr>
        <w:pStyle w:val="Nidungvnbn"/>
        <w:ind w:left="709" w:firstLine="11"/>
      </w:pPr>
      <w:r w:rsidRPr="00D06AB8">
        <w:t>- Các tính trạng khác nhau giữa các cá thể, dẫn tới tỉ lệ sinh tồn và sinh sản khác nhau.</w:t>
      </w:r>
    </w:p>
    <w:p w14:paraId="38A06038" w14:textId="33FE02DD" w:rsidR="00D06AB8" w:rsidRDefault="00D06AB8" w:rsidP="00D06AB8">
      <w:pPr>
        <w:pStyle w:val="Nidungvnbn"/>
        <w:ind w:left="709" w:firstLine="11"/>
      </w:pPr>
      <w:r w:rsidRPr="00D06AB8">
        <w:t>- Những sự khác biệt về đặc điểm trên là có tính di truyền.</w:t>
      </w:r>
    </w:p>
    <w:p w14:paraId="32C0B772" w14:textId="19042937" w:rsidR="00D06AB8" w:rsidRDefault="00D06AB8" w:rsidP="00D06AB8">
      <w:pPr>
        <w:pStyle w:val="Nidungvnbn"/>
      </w:pPr>
      <w:r>
        <w:lastRenderedPageBreak/>
        <w:t>Do đó, khi những cá thể của một quần thể chết đi, chúng được thay thế bằng những hậu duệ của thế hệ cha mẹ nhưng có thể thích nghi tốt hơn để tồn tại và sinh sôi trong môi trường mà sự chọn lọc tự nhiên diễn ra. Quá trình này tạo ra và bảo tồn những đặc điểm được cho là phù hợp hơn cho chức năng mà chúng đảm nhiệm.</w:t>
      </w:r>
    </w:p>
    <w:p w14:paraId="4FADF327" w14:textId="582ADDE5" w:rsidR="00D06AB8" w:rsidRDefault="00D06AB8" w:rsidP="00D06AB8">
      <w:pPr>
        <w:pStyle w:val="Nidungvnbn"/>
      </w:pPr>
      <w:r>
        <w:t>Cho đến nay, sự chọn lọc tự nhiên là nguyên nhân duy nhất cho sự thích nghi, tuy nhiên không phải là nguyên nhân duy nhất cho sự tiến hóa. Những nguyên nhân khác của tiến hóa bao gồm sự đột biến và dịch chuyển di truyền. Vào đầu thế kỷ 20, di truyền học kết hợp với lý thuyết tiến hóa nhờ chọn lọc tự nhiên của Darwin thông qua di truyền học quần thể. Tầm quan trọng của chọn lọc tự nhiên như một nguyên nhân tiến hóa đã được chấp nhận trong những nhánh khác của sinh học.</w:t>
      </w:r>
    </w:p>
    <w:p w14:paraId="402EE860" w14:textId="6D16C40F" w:rsidR="007164D1" w:rsidRDefault="007164D1" w:rsidP="007164D1">
      <w:pPr>
        <w:pStyle w:val="Tiumccp1"/>
      </w:pPr>
      <w:bookmarkStart w:id="9" w:name="_Toc56936733"/>
      <w:r>
        <w:t>1.3 Thuật toán di truyền – Genetic Algorithm (GA)</w:t>
      </w:r>
      <w:bookmarkEnd w:id="9"/>
    </w:p>
    <w:p w14:paraId="112A037C" w14:textId="79D8F151" w:rsidR="0033274E" w:rsidRDefault="0033274E" w:rsidP="007164D1">
      <w:pPr>
        <w:pStyle w:val="Nidungvnbn"/>
      </w:pPr>
      <w:r w:rsidRPr="0033274E">
        <w:rPr>
          <w:rStyle w:val="Manh"/>
          <w:b w:val="0"/>
          <w:bCs w:val="0"/>
        </w:rPr>
        <w:t>Genetic Algorithm</w:t>
      </w:r>
      <w:r w:rsidR="00DD234D">
        <w:rPr>
          <w:rStyle w:val="Manh"/>
          <w:b w:val="0"/>
          <w:bCs w:val="0"/>
        </w:rPr>
        <w:t xml:space="preserve"> </w:t>
      </w:r>
      <w:r w:rsidR="00C435CE">
        <w:rPr>
          <w:rStyle w:val="Manh"/>
          <w:b w:val="0"/>
          <w:bCs w:val="0"/>
        </w:rPr>
        <w:t>(GA)</w:t>
      </w:r>
      <w:r>
        <w:rPr>
          <w:rStyle w:val="Manh"/>
        </w:rPr>
        <w:t xml:space="preserve"> </w:t>
      </w:r>
      <w:r>
        <w:t xml:space="preserve">là kỹ thuật phỏng theo quá trình thích nghi tiến hóa của các quần thể sinh học dựa trên học thuyết Darwin. GA là phương pháp tìm kiếm tối ưu </w:t>
      </w:r>
      <w:r w:rsidR="000D6C06">
        <w:t xml:space="preserve">dựa vào </w:t>
      </w:r>
      <w:r>
        <w:t xml:space="preserve">ngẫu nhiên </w:t>
      </w:r>
      <w:r w:rsidR="000D6C06">
        <w:t xml:space="preserve">và phù hợp </w:t>
      </w:r>
      <w:r>
        <w:t>bằng cách mô phỏng theo sự tiến hóa của con người hay của sinh vật. Tư tưởng của thuật toán di truyền là mô phỏng các hiện tượng tự nhiên, là kế thừa và đấu tranh sinh tồn.</w:t>
      </w:r>
    </w:p>
    <w:p w14:paraId="7B0BA874" w14:textId="77777777" w:rsidR="00C11D53" w:rsidRDefault="00FE5167" w:rsidP="007164D1">
      <w:pPr>
        <w:pStyle w:val="Nidungvnbn"/>
      </w:pPr>
      <w:r w:rsidRPr="0033274E">
        <w:rPr>
          <w:rStyle w:val="Manh"/>
          <w:b w:val="0"/>
          <w:bCs w:val="0"/>
        </w:rPr>
        <w:t>Genetic Algorithm</w:t>
      </w:r>
      <w:r w:rsidR="0033274E">
        <w:t xml:space="preserve"> thuộc lớp các giải thuật xuất sắc nhưng lại rất khác các giải thuật ngẫu nhiên vì chúng kết hợp các phần tử tìm kiếm trực tiếp và ngẫu nhiên. Khác biệt quan trọng giữa tìm kiếm của </w:t>
      </w:r>
      <w:r w:rsidR="00B03A95" w:rsidRPr="0033274E">
        <w:rPr>
          <w:rStyle w:val="Manh"/>
          <w:b w:val="0"/>
          <w:bCs w:val="0"/>
        </w:rPr>
        <w:t>Genetic Algorithm</w:t>
      </w:r>
      <w:r w:rsidR="0033274E">
        <w:t xml:space="preserve"> và các phương pháp tìm kiếm khác là </w:t>
      </w:r>
      <w:r w:rsidR="00011A3A" w:rsidRPr="0033274E">
        <w:rPr>
          <w:rStyle w:val="Manh"/>
          <w:b w:val="0"/>
          <w:bCs w:val="0"/>
        </w:rPr>
        <w:t>Genetic Algorithm</w:t>
      </w:r>
      <w:r w:rsidR="0033274E">
        <w:t xml:space="preserve"> duy trì và xử lý một tập các lời giải, gọi là một quần thể (population). </w:t>
      </w:r>
    </w:p>
    <w:p w14:paraId="5EA083FA" w14:textId="460D3583" w:rsidR="00505D80" w:rsidRDefault="0033274E" w:rsidP="007164D1">
      <w:pPr>
        <w:pStyle w:val="Nidungvnbn"/>
      </w:pPr>
      <w:r>
        <w:t xml:space="preserve">Trong </w:t>
      </w:r>
      <w:r w:rsidR="00B03A95" w:rsidRPr="0033274E">
        <w:rPr>
          <w:rStyle w:val="Manh"/>
          <w:b w:val="0"/>
          <w:bCs w:val="0"/>
        </w:rPr>
        <w:t>Genetic Algorithm</w:t>
      </w:r>
      <w:r>
        <w:t>, việc tìm kiếm giả thuyết thích hợp được bắt đầu với một quần thể</w:t>
      </w:r>
      <w:r w:rsidR="005F02F8">
        <w:t xml:space="preserve"> (population)</w:t>
      </w:r>
      <w:r>
        <w:t>, hay một tập hợp có chọn lọc ban đầu của các giả thuyết. Các cá thể</w:t>
      </w:r>
      <w:r w:rsidR="00383F63">
        <w:t xml:space="preserve"> (chromosome)</w:t>
      </w:r>
      <w:r>
        <w:t xml:space="preserve"> của quần thể hiện tại khởi nguồn cho quần thể thế hệ kế tiếp bằng các hoạt động lai ghép</w:t>
      </w:r>
      <w:r w:rsidR="0018143A">
        <w:t xml:space="preserve"> (crossover)</w:t>
      </w:r>
      <w:r>
        <w:t xml:space="preserve"> và đột biến</w:t>
      </w:r>
      <w:r w:rsidR="0018143A">
        <w:t xml:space="preserve"> (mutation)</w:t>
      </w:r>
      <w:r>
        <w:t xml:space="preserve"> ngẫu nhiên – được lấy mẫu sau các quá trình tiến hóa sinh học. Ở mỗi bước, các giả thuyết trong quần thể hiện tại được ước lượng liên hệ với đại lượng thích nghi, với các giả thuyết phù hợp nhất được chọn </w:t>
      </w:r>
      <w:r>
        <w:lastRenderedPageBreak/>
        <w:t>theo xác suất là các hạt giống cho việc sản sinh thế hệ kế tiếp, gọi là cá thể (</w:t>
      </w:r>
      <w:r w:rsidR="000173B1">
        <w:t>chromosome</w:t>
      </w:r>
      <w:r>
        <w:t xml:space="preserve">). Cá thể nào phát triển hơn, thích ứng hơn với môi trường sẽ tồn tại và ngược lại sẽ bị đào thải. </w:t>
      </w:r>
      <w:r w:rsidR="00402822" w:rsidRPr="0033274E">
        <w:rPr>
          <w:rStyle w:val="Manh"/>
          <w:b w:val="0"/>
          <w:bCs w:val="0"/>
        </w:rPr>
        <w:t>Genetic Algorithm</w:t>
      </w:r>
      <w:r w:rsidR="00402822">
        <w:t xml:space="preserve"> </w:t>
      </w:r>
      <w:r>
        <w:t xml:space="preserve">có thể dò tìm thế hệ mới có độ thích nghi tốt hơn. </w:t>
      </w:r>
      <w:r w:rsidR="00505D80">
        <w:t>Mỗi vị trí trong chromosome được gọi là gen và mỗi chromosome có n gen.</w:t>
      </w:r>
    </w:p>
    <w:p w14:paraId="7B299414" w14:textId="77777777" w:rsidR="00476D99" w:rsidRDefault="00505D80" w:rsidP="00476D99">
      <w:pPr>
        <w:pStyle w:val="Nidungvnbn"/>
        <w:keepNext/>
        <w:ind w:firstLine="0"/>
        <w:jc w:val="center"/>
      </w:pPr>
      <w:r>
        <w:rPr>
          <w:noProof/>
        </w:rPr>
        <w:drawing>
          <wp:inline distT="0" distB="0" distL="0" distR="0" wp14:anchorId="254D23D6" wp14:editId="30EBB678">
            <wp:extent cx="3759522" cy="2602524"/>
            <wp:effectExtent l="0" t="0" r="0" b="762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5178" cy="2627207"/>
                    </a:xfrm>
                    <a:prstGeom prst="rect">
                      <a:avLst/>
                    </a:prstGeom>
                    <a:noFill/>
                    <a:ln>
                      <a:noFill/>
                    </a:ln>
                  </pic:spPr>
                </pic:pic>
              </a:graphicData>
            </a:graphic>
          </wp:inline>
        </w:drawing>
      </w:r>
    </w:p>
    <w:p w14:paraId="050ADBE8" w14:textId="3DFA82DB" w:rsidR="00505D80" w:rsidRDefault="00476D99" w:rsidP="00476D99">
      <w:pPr>
        <w:pStyle w:val="Chuthich"/>
      </w:pPr>
      <w:bookmarkStart w:id="10" w:name="_Toc56936746"/>
      <w:r>
        <w:t xml:space="preserve">Hình </w:t>
      </w:r>
      <w:r w:rsidR="00D523BB">
        <w:fldChar w:fldCharType="begin"/>
      </w:r>
      <w:r w:rsidR="00D523BB">
        <w:instrText xml:space="preserve"> SEQ Hình \* ARABIC </w:instrText>
      </w:r>
      <w:r w:rsidR="00D523BB">
        <w:fldChar w:fldCharType="separate"/>
      </w:r>
      <w:r w:rsidR="00D91278">
        <w:rPr>
          <w:noProof/>
        </w:rPr>
        <w:t>3</w:t>
      </w:r>
      <w:r w:rsidR="00D523BB">
        <w:rPr>
          <w:noProof/>
        </w:rPr>
        <w:fldChar w:fldCharType="end"/>
      </w:r>
      <w:r>
        <w:t>: Minh họa population, chromosome, gen</w:t>
      </w:r>
      <w:r w:rsidR="00B7422C">
        <w:t>e</w:t>
      </w:r>
      <w:bookmarkEnd w:id="10"/>
    </w:p>
    <w:p w14:paraId="14B4C6AD" w14:textId="4143BC6D" w:rsidR="0033274E" w:rsidRDefault="00402822" w:rsidP="007164D1">
      <w:pPr>
        <w:pStyle w:val="Nidungvnbn"/>
      </w:pPr>
      <w:r w:rsidRPr="0033274E">
        <w:rPr>
          <w:rStyle w:val="Manh"/>
          <w:b w:val="0"/>
          <w:bCs w:val="0"/>
        </w:rPr>
        <w:t>Genetic Algorithm</w:t>
      </w:r>
      <w:r>
        <w:t xml:space="preserve"> </w:t>
      </w:r>
      <w:r w:rsidR="0033274E">
        <w:t>giải quyết các bài toán quy hoạch toán học thông qua các quá trình cơ bản:</w:t>
      </w:r>
      <w:r w:rsidR="00044127">
        <w:t xml:space="preserve"> chọn lọc (selection),</w:t>
      </w:r>
      <w:r w:rsidR="0033274E">
        <w:t xml:space="preserve"> lai tạo (crossover)</w:t>
      </w:r>
      <w:r w:rsidR="00044127">
        <w:t xml:space="preserve"> và</w:t>
      </w:r>
      <w:r w:rsidR="0033274E">
        <w:t xml:space="preserve"> đột biến (mutation) cho các cá thể trong quần thể. Dùng </w:t>
      </w:r>
      <w:r w:rsidR="00DD5428" w:rsidRPr="0033274E">
        <w:rPr>
          <w:rStyle w:val="Manh"/>
          <w:b w:val="0"/>
          <w:bCs w:val="0"/>
        </w:rPr>
        <w:t>Genetic Algorithm</w:t>
      </w:r>
      <w:r w:rsidR="00DD5428">
        <w:t xml:space="preserve"> </w:t>
      </w:r>
      <w:r w:rsidR="0033274E">
        <w:t>đòi hỏi phải xác định được: khởi tạo quần thể ban đầu, hàm đánh giá các lời giải theo mức độ thích nghi – hàm mục tiêu, các toán tử di truyền tạo hàm sinh sản.</w:t>
      </w:r>
    </w:p>
    <w:p w14:paraId="405EE4BB" w14:textId="5A4AEA19" w:rsidR="00994065" w:rsidRDefault="00994065" w:rsidP="007164D1">
      <w:pPr>
        <w:pStyle w:val="Nidungvnbn"/>
      </w:pPr>
      <w:r>
        <w:t xml:space="preserve">Thuật toán </w:t>
      </w:r>
      <w:r w:rsidR="00355784" w:rsidRPr="0033274E">
        <w:rPr>
          <w:rStyle w:val="Manh"/>
          <w:b w:val="0"/>
          <w:bCs w:val="0"/>
        </w:rPr>
        <w:t>Genetic Algorithm</w:t>
      </w:r>
      <w:r w:rsidR="00355784">
        <w:t xml:space="preserve"> </w:t>
      </w:r>
      <w:r w:rsidR="00CF4C64">
        <w:t>hiện được dùng rộng rãi trong rất nhiều lĩnh vực để tối ưu giá trị cho bộ tham số của một hệ thống hay một phương pháp.</w:t>
      </w:r>
    </w:p>
    <w:p w14:paraId="61E53D72" w14:textId="6024F9DE" w:rsidR="00F30B5F" w:rsidRDefault="00C97DB3" w:rsidP="00F30B5F">
      <w:pPr>
        <w:pStyle w:val="Nidungvnbn"/>
        <w:keepNext/>
        <w:ind w:firstLine="0"/>
        <w:jc w:val="center"/>
      </w:pPr>
      <w:r>
        <w:rPr>
          <w:noProof/>
        </w:rPr>
        <w:lastRenderedPageBreak/>
        <w:drawing>
          <wp:inline distT="0" distB="0" distL="0" distR="0" wp14:anchorId="2271C594" wp14:editId="090C1EBD">
            <wp:extent cx="3941925" cy="7218218"/>
            <wp:effectExtent l="0" t="0" r="1905" b="190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7572" cy="7283493"/>
                    </a:xfrm>
                    <a:prstGeom prst="rect">
                      <a:avLst/>
                    </a:prstGeom>
                    <a:noFill/>
                    <a:ln>
                      <a:noFill/>
                    </a:ln>
                  </pic:spPr>
                </pic:pic>
              </a:graphicData>
            </a:graphic>
          </wp:inline>
        </w:drawing>
      </w:r>
    </w:p>
    <w:p w14:paraId="08B62E52" w14:textId="13A5578A" w:rsidR="00F30B5F" w:rsidRPr="00D06AB8" w:rsidRDefault="00F30B5F" w:rsidP="00F30B5F">
      <w:pPr>
        <w:pStyle w:val="Chuthich"/>
      </w:pPr>
      <w:bookmarkStart w:id="11" w:name="_Toc56936747"/>
      <w:r>
        <w:t xml:space="preserve">Hình </w:t>
      </w:r>
      <w:r w:rsidR="00D523BB">
        <w:fldChar w:fldCharType="begin"/>
      </w:r>
      <w:r w:rsidR="00D523BB">
        <w:instrText xml:space="preserve"> SEQ Hình \* ARABIC </w:instrText>
      </w:r>
      <w:r w:rsidR="00D523BB">
        <w:fldChar w:fldCharType="separate"/>
      </w:r>
      <w:r w:rsidR="00D91278">
        <w:rPr>
          <w:noProof/>
        </w:rPr>
        <w:t>4</w:t>
      </w:r>
      <w:r w:rsidR="00D523BB">
        <w:rPr>
          <w:noProof/>
        </w:rPr>
        <w:fldChar w:fldCharType="end"/>
      </w:r>
      <w:r>
        <w:t xml:space="preserve">: Sơ đồ thuật toán </w:t>
      </w:r>
      <w:r w:rsidR="00C1386C">
        <w:t>di truyền</w:t>
      </w:r>
      <w:bookmarkEnd w:id="11"/>
    </w:p>
    <w:p w14:paraId="7F8F86AF" w14:textId="29772444" w:rsidR="007164D1" w:rsidRDefault="00C97DB3" w:rsidP="00D06AB8">
      <w:pPr>
        <w:pStyle w:val="Nidungvnbn"/>
      </w:pPr>
      <w:r>
        <w:lastRenderedPageBreak/>
        <w:t>Trong hình trên:</w:t>
      </w:r>
    </w:p>
    <w:p w14:paraId="5AB70118" w14:textId="18CD6AF1" w:rsidR="00C97DB3" w:rsidRDefault="00C97DB3" w:rsidP="00C97DB3">
      <w:pPr>
        <w:pStyle w:val="Nidungvnbn"/>
        <w:ind w:left="709" w:firstLine="11"/>
      </w:pPr>
      <w:r>
        <w:t>- Chọn lọc (selection): chọn lọc những cá thể có fitness (hoặc score) tốt để lai ghép và đột biến.</w:t>
      </w:r>
    </w:p>
    <w:p w14:paraId="1B8C6191" w14:textId="0E09417E" w:rsidR="00C97DB3" w:rsidRDefault="00C97DB3" w:rsidP="00C97DB3">
      <w:pPr>
        <w:pStyle w:val="Nidungvnbn"/>
        <w:ind w:left="709" w:firstLine="11"/>
      </w:pPr>
      <w:r>
        <w:t>- Lai ghép (crossover): trao đổi gen giữa hai cá thể.</w:t>
      </w:r>
    </w:p>
    <w:p w14:paraId="14223F97" w14:textId="587D7A96" w:rsidR="00C97DB3" w:rsidRDefault="00C97DB3" w:rsidP="00C97DB3">
      <w:pPr>
        <w:pStyle w:val="Nidungvnbn"/>
        <w:ind w:left="709" w:firstLine="11"/>
      </w:pPr>
      <w:r>
        <w:t>- Đột biến (mutation): đột biến gen của một cả thể.</w:t>
      </w:r>
    </w:p>
    <w:p w14:paraId="60D49ED6" w14:textId="056B6690" w:rsidR="00C97DB3" w:rsidRPr="00D06AB8" w:rsidRDefault="00C97DB3" w:rsidP="00C97DB3">
      <w:pPr>
        <w:pStyle w:val="Nidungvnbn"/>
      </w:pPr>
      <w:r>
        <w:t>Ngoài ra còn có bước khởi tạo quần thể nhằm tạo ngẫu nhi</w:t>
      </w:r>
      <w:r w:rsidR="00106530">
        <w:t>ê</w:t>
      </w:r>
      <w:r>
        <w:t>n quần thể ban đầu. Bước</w:t>
      </w:r>
      <w:r w:rsidR="00106530">
        <w:t xml:space="preserve"> đánh giá thích nghi có mục đích tính giá trị fitness (hoặc score) cho các cá thể. Ba bước chính của </w:t>
      </w:r>
      <w:r w:rsidR="00106530" w:rsidRPr="0033274E">
        <w:rPr>
          <w:rStyle w:val="Manh"/>
          <w:b w:val="0"/>
          <w:bCs w:val="0"/>
        </w:rPr>
        <w:t>Genetic Algorithm</w:t>
      </w:r>
      <w:r w:rsidR="00106530">
        <w:t xml:space="preserve"> sẽ được lặp đi lặp lại cho đến khi nào điều kiện dừng được thỏa mãn. Điều kiện dừng có thể là số lần lặp (generation), tính bão hòa của giá trị max_fitness, hay sự hội t</w:t>
      </w:r>
      <w:r w:rsidR="00CC417C">
        <w:t>ụ</w:t>
      </w:r>
      <w:r w:rsidR="00106530">
        <w:t xml:space="preserve"> của quần thể (các cá th</w:t>
      </w:r>
      <w:r w:rsidR="006C377D">
        <w:t>ể</w:t>
      </w:r>
      <w:r w:rsidR="00106530">
        <w:t xml:space="preserve"> có fitness gần giống nhau).</w:t>
      </w:r>
    </w:p>
    <w:p w14:paraId="754695CF" w14:textId="77777777" w:rsidR="00D06AB8" w:rsidRDefault="00D06AB8" w:rsidP="004A7C39">
      <w:pPr>
        <w:pStyle w:val="Nidungvnbn"/>
      </w:pPr>
    </w:p>
    <w:p w14:paraId="69E6A440" w14:textId="77777777" w:rsidR="00453AB1" w:rsidRDefault="00453AB1">
      <w:pPr>
        <w:spacing w:after="200" w:line="276" w:lineRule="auto"/>
        <w:rPr>
          <w:sz w:val="26"/>
          <w:szCs w:val="26"/>
        </w:rPr>
      </w:pPr>
      <w:r>
        <w:rPr>
          <w:sz w:val="26"/>
          <w:szCs w:val="26"/>
        </w:rPr>
        <w:br w:type="page"/>
      </w:r>
    </w:p>
    <w:p w14:paraId="50380BAF" w14:textId="03402527" w:rsidR="007B1A23" w:rsidRPr="004A7C39" w:rsidRDefault="00453AB1" w:rsidP="004A7C39">
      <w:pPr>
        <w:pStyle w:val="Chng"/>
      </w:pPr>
      <w:bookmarkStart w:id="12" w:name="_Toc56936734"/>
      <w:r w:rsidRPr="004A7C39">
        <w:lastRenderedPageBreak/>
        <w:t>CHƯƠNG 2</w:t>
      </w:r>
      <w:r w:rsidR="00024496">
        <w:t xml:space="preserve"> – </w:t>
      </w:r>
      <w:r w:rsidR="00FA3B1E">
        <w:t>THỰC HÀNH</w:t>
      </w:r>
      <w:bookmarkEnd w:id="12"/>
    </w:p>
    <w:p w14:paraId="766763E7" w14:textId="2252D8B2" w:rsidR="00714BB9" w:rsidRDefault="00714BB9" w:rsidP="00714BB9">
      <w:pPr>
        <w:pStyle w:val="Nidungvnbn"/>
      </w:pPr>
      <w:r>
        <w:t>Viết chương trình sắp xếp thời khoá biểu của một học kỳ cho một trường đại học hoặc một trường phổ thông.</w:t>
      </w:r>
    </w:p>
    <w:p w14:paraId="54EFED4F" w14:textId="045EF9D7" w:rsidR="00024496" w:rsidRDefault="00F35685" w:rsidP="00024496">
      <w:pPr>
        <w:pStyle w:val="Tiumccp1"/>
      </w:pPr>
      <w:bookmarkStart w:id="13" w:name="_Toc56936735"/>
      <w:r>
        <w:t>2</w:t>
      </w:r>
      <w:r w:rsidR="00024496">
        <w:t xml:space="preserve">.1 </w:t>
      </w:r>
      <w:r w:rsidR="008A1462">
        <w:t>Gi</w:t>
      </w:r>
      <w:r w:rsidR="00B6403A">
        <w:t>ớ</w:t>
      </w:r>
      <w:r w:rsidR="008A1462">
        <w:t>i thiệu bài toán</w:t>
      </w:r>
      <w:bookmarkEnd w:id="13"/>
    </w:p>
    <w:p w14:paraId="05609988" w14:textId="77FF8F2B" w:rsidR="00B6403A" w:rsidRDefault="00D63DC3" w:rsidP="00B6403A">
      <w:pPr>
        <w:pStyle w:val="Nidungvnbn"/>
      </w:pPr>
      <w:r>
        <w:t>Các thông tin về thời khóa biểu bao gồm:</w:t>
      </w:r>
    </w:p>
    <w:p w14:paraId="22244D86" w14:textId="2E352F0F" w:rsidR="00D63DC3" w:rsidRDefault="00D63DC3" w:rsidP="00D63DC3">
      <w:pPr>
        <w:pStyle w:val="Nidungvnbn"/>
        <w:ind w:left="709" w:firstLine="11"/>
      </w:pPr>
      <w:r>
        <w:t xml:space="preserve">- </w:t>
      </w:r>
      <w:r>
        <w:rPr>
          <w:lang w:val="vi-VN"/>
        </w:rPr>
        <w:t>Giáo viên và môn học: giáo viên có thể dạy những môn nào</w:t>
      </w:r>
      <w:r>
        <w:t>.</w:t>
      </w:r>
    </w:p>
    <w:p w14:paraId="495B17E8" w14:textId="018332A9" w:rsidR="00D63DC3" w:rsidRDefault="00D63DC3" w:rsidP="00D63DC3">
      <w:pPr>
        <w:pStyle w:val="Nidungvnbn"/>
        <w:ind w:left="709" w:firstLine="11"/>
      </w:pPr>
      <w:r>
        <w:t xml:space="preserve">- </w:t>
      </w:r>
      <w:r>
        <w:rPr>
          <w:lang w:val="vi-VN"/>
        </w:rPr>
        <w:t>Giáo viên và số tiết học tối thiểu, tối đa trong một tuần</w:t>
      </w:r>
      <w:r>
        <w:t>.</w:t>
      </w:r>
    </w:p>
    <w:p w14:paraId="213B404F" w14:textId="6E56F1FC" w:rsidR="00D63DC3" w:rsidRDefault="00D63DC3" w:rsidP="00D63DC3">
      <w:pPr>
        <w:pStyle w:val="Nidungvnbn"/>
        <w:ind w:left="709" w:firstLine="11"/>
      </w:pPr>
      <w:r>
        <w:t xml:space="preserve">- </w:t>
      </w:r>
      <w:r>
        <w:rPr>
          <w:lang w:val="vi-VN"/>
        </w:rPr>
        <w:t>Phòng học, ca học: có những phòng học nào; mỗi phòng học trong 1 ngày được chia làm mấy ca, mỗi ca bao nhiêu</w:t>
      </w:r>
      <w:r>
        <w:t xml:space="preserve"> tiết.</w:t>
      </w:r>
    </w:p>
    <w:p w14:paraId="188E55C6" w14:textId="7691E107" w:rsidR="00D63DC3" w:rsidRDefault="00D63DC3" w:rsidP="00D63DC3">
      <w:pPr>
        <w:pStyle w:val="Nidungvnbn"/>
        <w:ind w:left="709" w:firstLine="11"/>
      </w:pPr>
      <w:r>
        <w:t xml:space="preserve">- </w:t>
      </w:r>
      <w:r>
        <w:rPr>
          <w:lang w:val="vi-VN"/>
        </w:rPr>
        <w:t>Trong học kỳ này, mỗi môn học cần được tổ chức bao nhiêu</w:t>
      </w:r>
      <w:r>
        <w:t xml:space="preserve"> lớp.</w:t>
      </w:r>
    </w:p>
    <w:p w14:paraId="5572B271" w14:textId="14D4F37B" w:rsidR="0076637D" w:rsidRDefault="0076637D" w:rsidP="0032021C">
      <w:pPr>
        <w:pStyle w:val="Nidungvnbn"/>
      </w:pPr>
      <w:r>
        <w:t>Có 4 file csv (4 table) được tạo gồm:</w:t>
      </w:r>
    </w:p>
    <w:p w14:paraId="488D663D" w14:textId="00DE2F69" w:rsidR="0076637D" w:rsidRDefault="0076637D" w:rsidP="00D63DC3">
      <w:pPr>
        <w:pStyle w:val="Nidungvnbn"/>
        <w:ind w:left="709" w:firstLine="11"/>
      </w:pPr>
      <w:r>
        <w:t>- classroom.csv</w:t>
      </w:r>
      <w:r w:rsidR="006C20E9">
        <w:t>: 40 phòng</w:t>
      </w:r>
      <w:r w:rsidR="00870788">
        <w:t xml:space="preserve"> </w:t>
      </w:r>
      <w:r w:rsidR="0035108F">
        <w:t>(x01 – x10 với x: 1 – 4)</w:t>
      </w:r>
      <w:r w:rsidR="00955CA9">
        <w:t>.</w:t>
      </w:r>
    </w:p>
    <w:p w14:paraId="17263223" w14:textId="66CD8744" w:rsidR="0076637D" w:rsidRDefault="0076637D" w:rsidP="00D63DC3">
      <w:pPr>
        <w:pStyle w:val="Nidungvnbn"/>
        <w:ind w:left="709" w:firstLine="11"/>
      </w:pPr>
      <w:r>
        <w:t>- lecturers.csv: id (idGV), monhoc</w:t>
      </w:r>
      <w:r w:rsidR="00EC38FA">
        <w:t xml:space="preserve"> </w:t>
      </w:r>
      <w:r>
        <w:t>(idMH)</w:t>
      </w:r>
      <w:r w:rsidR="00955CA9">
        <w:t>.</w:t>
      </w:r>
    </w:p>
    <w:p w14:paraId="2D92EA36" w14:textId="75CB176A" w:rsidR="0076637D" w:rsidRDefault="0076637D" w:rsidP="00D63DC3">
      <w:pPr>
        <w:pStyle w:val="Nidungvnbn"/>
        <w:ind w:left="709" w:firstLine="11"/>
      </w:pPr>
      <w:r>
        <w:t xml:space="preserve">- lecturers_info.csv: </w:t>
      </w:r>
      <w:r w:rsidR="00615FA7">
        <w:t>id (idGV), name (tenGV)</w:t>
      </w:r>
      <w:r w:rsidR="00955CA9">
        <w:t>.</w:t>
      </w:r>
    </w:p>
    <w:p w14:paraId="6D4F44CF" w14:textId="0EE6DDF5" w:rsidR="0076637D" w:rsidRDefault="0076637D" w:rsidP="00D63DC3">
      <w:pPr>
        <w:pStyle w:val="Nidungvnbn"/>
        <w:ind w:left="709" w:firstLine="11"/>
      </w:pPr>
      <w:r>
        <w:t>- subjects.csv</w:t>
      </w:r>
      <w:r w:rsidR="00EC38FA">
        <w:t>: mamon (idMH), ten (</w:t>
      </w:r>
      <w:r w:rsidR="00FF405E">
        <w:t>tên MH</w:t>
      </w:r>
      <w:r w:rsidR="00EC38FA">
        <w:t>), sotiet (số tiết), solop (số lớp)</w:t>
      </w:r>
      <w:r w:rsidR="00955CA9">
        <w:t>.</w:t>
      </w:r>
    </w:p>
    <w:p w14:paraId="49DDB56D" w14:textId="0F4769EE" w:rsidR="00D124CD" w:rsidRDefault="00EC7530" w:rsidP="00EC7530">
      <w:pPr>
        <w:pStyle w:val="Nidungvnbn"/>
      </w:pPr>
      <w:r>
        <w:t xml:space="preserve">Sắp xếp một chuỗi gen </w:t>
      </w:r>
      <w:r w:rsidR="00731F39">
        <w:t xml:space="preserve">của </w:t>
      </w:r>
      <w:r>
        <w:t>một cá thể như sau:</w:t>
      </w:r>
    </w:p>
    <w:p w14:paraId="01B68AD5" w14:textId="7F9B7993" w:rsidR="003B5BB8" w:rsidRDefault="00E83DAA" w:rsidP="003B5BB8">
      <w:pPr>
        <w:pStyle w:val="Nidungvnbn"/>
        <w:keepNext/>
        <w:ind w:firstLine="0"/>
        <w:jc w:val="center"/>
      </w:pPr>
      <w:r>
        <w:rPr>
          <w:noProof/>
        </w:rPr>
        <w:drawing>
          <wp:inline distT="0" distB="0" distL="0" distR="0" wp14:anchorId="74F31246" wp14:editId="169C2747">
            <wp:extent cx="5787390" cy="17526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7390" cy="1752600"/>
                    </a:xfrm>
                    <a:prstGeom prst="rect">
                      <a:avLst/>
                    </a:prstGeom>
                    <a:noFill/>
                    <a:ln>
                      <a:noFill/>
                    </a:ln>
                  </pic:spPr>
                </pic:pic>
              </a:graphicData>
            </a:graphic>
          </wp:inline>
        </w:drawing>
      </w:r>
    </w:p>
    <w:p w14:paraId="6FFD467A" w14:textId="11DD28FC" w:rsidR="00EC7530" w:rsidRDefault="003B5BB8" w:rsidP="003B5BB8">
      <w:pPr>
        <w:pStyle w:val="Chuthich"/>
      </w:pPr>
      <w:bookmarkStart w:id="14" w:name="_Toc56936748"/>
      <w:r>
        <w:t xml:space="preserve">Hình </w:t>
      </w:r>
      <w:r w:rsidR="00D523BB">
        <w:fldChar w:fldCharType="begin"/>
      </w:r>
      <w:r w:rsidR="00D523BB">
        <w:instrText xml:space="preserve"> SEQ Hình \* ARABIC </w:instrText>
      </w:r>
      <w:r w:rsidR="00D523BB">
        <w:fldChar w:fldCharType="separate"/>
      </w:r>
      <w:r w:rsidR="00D91278">
        <w:rPr>
          <w:noProof/>
        </w:rPr>
        <w:t>5</w:t>
      </w:r>
      <w:r w:rsidR="00D523BB">
        <w:rPr>
          <w:noProof/>
        </w:rPr>
        <w:fldChar w:fldCharType="end"/>
      </w:r>
      <w:r>
        <w:t xml:space="preserve">: Dạng chuỗi gen </w:t>
      </w:r>
      <w:r w:rsidR="003D4A64">
        <w:t xml:space="preserve">của một </w:t>
      </w:r>
      <w:r>
        <w:t>cá thể</w:t>
      </w:r>
      <w:bookmarkEnd w:id="14"/>
    </w:p>
    <w:p w14:paraId="213CFE59" w14:textId="77C5CB81" w:rsidR="00A13069" w:rsidRDefault="00A13069" w:rsidP="00A13069">
      <w:pPr>
        <w:spacing w:after="200" w:line="276" w:lineRule="auto"/>
      </w:pPr>
      <w:r>
        <w:br w:type="page"/>
      </w:r>
    </w:p>
    <w:p w14:paraId="49A5D5C4" w14:textId="1CD4ADFC" w:rsidR="00F73E2F" w:rsidRDefault="00F73E2F" w:rsidP="00F73E2F">
      <w:pPr>
        <w:pStyle w:val="Tiumccp1"/>
      </w:pPr>
      <w:bookmarkStart w:id="15" w:name="_Toc56936736"/>
      <w:r>
        <w:lastRenderedPageBreak/>
        <w:t>2.2 Tạo ngẫu nhiên quần thể</w:t>
      </w:r>
      <w:bookmarkEnd w:id="15"/>
    </w:p>
    <w:p w14:paraId="79EE3B89" w14:textId="77777777" w:rsidR="00F73E2F" w:rsidRDefault="00F73E2F" w:rsidP="00F73E2F">
      <w:pPr>
        <w:pStyle w:val="Nidungvnbn"/>
        <w:keepNext/>
        <w:ind w:firstLine="0"/>
        <w:jc w:val="center"/>
      </w:pPr>
      <w:r>
        <w:rPr>
          <w:noProof/>
        </w:rPr>
        <w:drawing>
          <wp:inline distT="0" distB="0" distL="0" distR="0" wp14:anchorId="2246374B" wp14:editId="4A0BB4C0">
            <wp:extent cx="5791200" cy="168211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1682115"/>
                    </a:xfrm>
                    <a:prstGeom prst="rect">
                      <a:avLst/>
                    </a:prstGeom>
                    <a:noFill/>
                    <a:ln>
                      <a:noFill/>
                    </a:ln>
                  </pic:spPr>
                </pic:pic>
              </a:graphicData>
            </a:graphic>
          </wp:inline>
        </w:drawing>
      </w:r>
    </w:p>
    <w:p w14:paraId="3656EA1C" w14:textId="73228CBF" w:rsidR="00F73E2F" w:rsidRDefault="00F73E2F" w:rsidP="00F73E2F">
      <w:pPr>
        <w:pStyle w:val="Chuthich"/>
      </w:pPr>
      <w:bookmarkStart w:id="16" w:name="_Toc56936749"/>
      <w:r>
        <w:t xml:space="preserve">Hình </w:t>
      </w:r>
      <w:r w:rsidR="00D523BB">
        <w:fldChar w:fldCharType="begin"/>
      </w:r>
      <w:r w:rsidR="00D523BB">
        <w:instrText xml:space="preserve"> SEQ Hình \* ARABIC </w:instrText>
      </w:r>
      <w:r w:rsidR="00D523BB">
        <w:fldChar w:fldCharType="separate"/>
      </w:r>
      <w:r w:rsidR="00D91278">
        <w:rPr>
          <w:noProof/>
        </w:rPr>
        <w:t>6</w:t>
      </w:r>
      <w:r w:rsidR="00D523BB">
        <w:rPr>
          <w:noProof/>
        </w:rPr>
        <w:fldChar w:fldCharType="end"/>
      </w:r>
      <w:r>
        <w:t>: Hàm tạo quần thể</w:t>
      </w:r>
      <w:bookmarkEnd w:id="16"/>
    </w:p>
    <w:p w14:paraId="7A1D1B1B" w14:textId="1A8B18A8" w:rsidR="00F73E2F" w:rsidRPr="00A13069" w:rsidRDefault="00F73E2F" w:rsidP="00FD43DF">
      <w:pPr>
        <w:pStyle w:val="Nidungvnbn"/>
      </w:pPr>
      <w:r>
        <w:t xml:space="preserve">Tạo quần thể với số cá thể n = 100 và số gen của một cá thể là </w:t>
      </w:r>
      <w:r w:rsidR="00E92EE7">
        <w:t>số giáo viên và số lớp của mỗi giáo viên.</w:t>
      </w:r>
    </w:p>
    <w:p w14:paraId="49E49375" w14:textId="3ECAE988" w:rsidR="00CE5555" w:rsidRDefault="00F73E2F" w:rsidP="00CE5555">
      <w:pPr>
        <w:pStyle w:val="Tiumccp1"/>
      </w:pPr>
      <w:bookmarkStart w:id="17" w:name="_Toc56936737"/>
      <w:r>
        <w:t xml:space="preserve">2.3 </w:t>
      </w:r>
      <w:r w:rsidR="004A20B8">
        <w:t>Khởi t</w:t>
      </w:r>
      <w:r w:rsidR="00A13069">
        <w:t xml:space="preserve">ạo </w:t>
      </w:r>
      <w:r w:rsidR="00FB1A5F">
        <w:t xml:space="preserve">một </w:t>
      </w:r>
      <w:r w:rsidR="00A13069">
        <w:t xml:space="preserve">gen </w:t>
      </w:r>
      <w:r w:rsidR="00CD6E44">
        <w:t xml:space="preserve">của </w:t>
      </w:r>
      <w:r w:rsidR="00A13069">
        <w:t>cá thể</w:t>
      </w:r>
      <w:bookmarkEnd w:id="17"/>
    </w:p>
    <w:p w14:paraId="1D6E90FE" w14:textId="77777777" w:rsidR="001A3D0C" w:rsidRDefault="001A3D0C" w:rsidP="001A3D0C">
      <w:pPr>
        <w:pStyle w:val="Nidungvnbn"/>
        <w:keepNext/>
        <w:ind w:firstLine="0"/>
        <w:jc w:val="center"/>
      </w:pPr>
      <w:r>
        <w:rPr>
          <w:noProof/>
        </w:rPr>
        <w:drawing>
          <wp:inline distT="0" distB="0" distL="0" distR="0" wp14:anchorId="5E7B6E02" wp14:editId="05720D8F">
            <wp:extent cx="4844837" cy="4121727"/>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0986" cy="4143973"/>
                    </a:xfrm>
                    <a:prstGeom prst="rect">
                      <a:avLst/>
                    </a:prstGeom>
                    <a:noFill/>
                    <a:ln>
                      <a:noFill/>
                    </a:ln>
                  </pic:spPr>
                </pic:pic>
              </a:graphicData>
            </a:graphic>
          </wp:inline>
        </w:drawing>
      </w:r>
    </w:p>
    <w:p w14:paraId="0ED20121" w14:textId="6AA9D28D" w:rsidR="00231D8C" w:rsidRDefault="001A3D0C" w:rsidP="001A3D0C">
      <w:pPr>
        <w:pStyle w:val="Chuthich"/>
      </w:pPr>
      <w:bookmarkStart w:id="18" w:name="_Toc56936750"/>
      <w:r>
        <w:t xml:space="preserve">Hình </w:t>
      </w:r>
      <w:r w:rsidR="00D523BB">
        <w:fldChar w:fldCharType="begin"/>
      </w:r>
      <w:r w:rsidR="00D523BB">
        <w:instrText xml:space="preserve"> SEQ Hình \* ARABIC </w:instrText>
      </w:r>
      <w:r w:rsidR="00D523BB">
        <w:fldChar w:fldCharType="separate"/>
      </w:r>
      <w:r w:rsidR="00D91278">
        <w:rPr>
          <w:noProof/>
        </w:rPr>
        <w:t>7</w:t>
      </w:r>
      <w:r w:rsidR="00D523BB">
        <w:rPr>
          <w:noProof/>
        </w:rPr>
        <w:fldChar w:fldCharType="end"/>
      </w:r>
      <w:r>
        <w:t>: Hàm tạo gen</w:t>
      </w:r>
      <w:bookmarkEnd w:id="18"/>
    </w:p>
    <w:p w14:paraId="003F42BA" w14:textId="651E532D" w:rsidR="005B2039" w:rsidRPr="00CA483E" w:rsidRDefault="00F837B8" w:rsidP="007E41A2">
      <w:pPr>
        <w:spacing w:line="360" w:lineRule="auto"/>
        <w:ind w:firstLine="709"/>
        <w:rPr>
          <w:sz w:val="26"/>
          <w:szCs w:val="26"/>
        </w:rPr>
      </w:pPr>
      <w:r>
        <w:rPr>
          <w:sz w:val="26"/>
          <w:szCs w:val="26"/>
        </w:rPr>
        <w:lastRenderedPageBreak/>
        <w:t xml:space="preserve">Đầu tiên </w:t>
      </w:r>
      <w:r w:rsidR="00B7717D">
        <w:rPr>
          <w:sz w:val="26"/>
          <w:szCs w:val="26"/>
        </w:rPr>
        <w:t>khởi tạo</w:t>
      </w:r>
      <w:r w:rsidR="00476180">
        <w:rPr>
          <w:sz w:val="26"/>
          <w:szCs w:val="26"/>
        </w:rPr>
        <w:t xml:space="preserve"> gen</w:t>
      </w:r>
      <w:r w:rsidR="00D62865" w:rsidRPr="00D62865">
        <w:rPr>
          <w:sz w:val="26"/>
          <w:szCs w:val="26"/>
        </w:rPr>
        <w:t>:</w:t>
      </w:r>
      <w:r w:rsidR="007E41A2">
        <w:rPr>
          <w:sz w:val="26"/>
          <w:szCs w:val="26"/>
        </w:rPr>
        <w:t xml:space="preserve"> </w:t>
      </w:r>
      <w:r w:rsidR="00CA483E" w:rsidRPr="00CA483E">
        <w:rPr>
          <w:b/>
          <w:bCs/>
          <w:sz w:val="26"/>
          <w:szCs w:val="26"/>
        </w:rPr>
        <w:t>gen = {key: [] for key in lecturerId}</w:t>
      </w:r>
    </w:p>
    <w:p w14:paraId="4F76B428" w14:textId="1260BBFB" w:rsidR="00231D8C" w:rsidRDefault="00476180" w:rsidP="002C1C18">
      <w:pPr>
        <w:pStyle w:val="Nidungvnbn"/>
      </w:pPr>
      <w:r>
        <w:t>Khởi tạo m</w:t>
      </w:r>
      <w:r w:rsidR="00D62865">
        <w:t>a trận để lưu lịch sử dụng phòng</w:t>
      </w:r>
      <w:r w:rsidR="007E41A2">
        <w:t xml:space="preserve"> với mục đích để không dùng phòng trùng ca:</w:t>
      </w:r>
      <w:r w:rsidR="002C1C18">
        <w:t xml:space="preserve"> </w:t>
      </w:r>
      <w:r w:rsidRPr="00476180">
        <w:rPr>
          <w:b/>
          <w:bCs/>
        </w:rPr>
        <w:t>scheduleRoom = [[[] for i in range(7)] for j in range(4)]</w:t>
      </w:r>
    </w:p>
    <w:p w14:paraId="3006E472" w14:textId="77777777" w:rsidR="00D64792" w:rsidRDefault="00D64792" w:rsidP="00D53C04">
      <w:pPr>
        <w:pStyle w:val="Nidungvnbn"/>
        <w:keepNext/>
        <w:ind w:firstLine="0"/>
        <w:jc w:val="center"/>
      </w:pPr>
      <w:r w:rsidRPr="00CA6A4A">
        <w:rPr>
          <w:noProof/>
        </w:rPr>
        <w:drawing>
          <wp:inline distT="0" distB="0" distL="0" distR="0" wp14:anchorId="78D8095B" wp14:editId="7CE9EAA8">
            <wp:extent cx="2612919" cy="10922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993" cy="1113967"/>
                    </a:xfrm>
                    <a:prstGeom prst="rect">
                      <a:avLst/>
                    </a:prstGeom>
                  </pic:spPr>
                </pic:pic>
              </a:graphicData>
            </a:graphic>
          </wp:inline>
        </w:drawing>
      </w:r>
    </w:p>
    <w:p w14:paraId="530E037E" w14:textId="41020CA5" w:rsidR="00D64792" w:rsidRDefault="00D64792" w:rsidP="00D64792">
      <w:pPr>
        <w:pStyle w:val="Chuthich"/>
      </w:pPr>
      <w:bookmarkStart w:id="19" w:name="_Toc56936751"/>
      <w:r>
        <w:t xml:space="preserve">Hình </w:t>
      </w:r>
      <w:r w:rsidR="00D523BB">
        <w:fldChar w:fldCharType="begin"/>
      </w:r>
      <w:r w:rsidR="00D523BB">
        <w:instrText xml:space="preserve"> SEQ Hình \* ARABIC </w:instrText>
      </w:r>
      <w:r w:rsidR="00D523BB">
        <w:fldChar w:fldCharType="separate"/>
      </w:r>
      <w:r w:rsidR="00D91278">
        <w:rPr>
          <w:noProof/>
        </w:rPr>
        <w:t>8</w:t>
      </w:r>
      <w:r w:rsidR="00D523BB">
        <w:rPr>
          <w:noProof/>
        </w:rPr>
        <w:fldChar w:fldCharType="end"/>
      </w:r>
      <w:r>
        <w:t xml:space="preserve">: </w:t>
      </w:r>
      <w:r w:rsidR="003604B4">
        <w:t>Ví dụ m</w:t>
      </w:r>
      <w:r>
        <w:t>a trận để lưu lịch sử dụng phòng</w:t>
      </w:r>
      <w:bookmarkEnd w:id="19"/>
    </w:p>
    <w:p w14:paraId="3B857FCE" w14:textId="1CF20639" w:rsidR="00D53C04" w:rsidRDefault="000E0223" w:rsidP="00D53C04">
      <w:pPr>
        <w:spacing w:line="360" w:lineRule="auto"/>
        <w:ind w:firstLine="709"/>
        <w:rPr>
          <w:sz w:val="26"/>
          <w:szCs w:val="26"/>
        </w:rPr>
      </w:pPr>
      <w:r>
        <w:rPr>
          <w:sz w:val="26"/>
          <w:szCs w:val="26"/>
        </w:rPr>
        <w:t>T</w:t>
      </w:r>
      <w:r w:rsidR="00D53C04">
        <w:rPr>
          <w:sz w:val="26"/>
          <w:szCs w:val="26"/>
        </w:rPr>
        <w:t>ạo gen</w:t>
      </w:r>
      <w:r w:rsidR="00D53C04" w:rsidRPr="00D62865">
        <w:rPr>
          <w:sz w:val="26"/>
          <w:szCs w:val="26"/>
        </w:rPr>
        <w:t>:</w:t>
      </w:r>
    </w:p>
    <w:p w14:paraId="3A55C7ED" w14:textId="03378AE1" w:rsidR="000D5A4F" w:rsidRDefault="00525D9B" w:rsidP="00525D9B">
      <w:pPr>
        <w:pStyle w:val="Nidungvnbn"/>
        <w:ind w:left="709" w:firstLine="11"/>
      </w:pPr>
      <w:r>
        <w:t xml:space="preserve">- </w:t>
      </w:r>
      <w:r w:rsidR="000D5A4F">
        <w:t xml:space="preserve">Với mỗi _id </w:t>
      </w:r>
      <w:r w:rsidR="0025010B">
        <w:t xml:space="preserve">(mỗi giáo viên) </w:t>
      </w:r>
      <w:r w:rsidR="000D5A4F">
        <w:t>-&gt; random số ca dạy trong tuần</w:t>
      </w:r>
    </w:p>
    <w:p w14:paraId="1707ADC4" w14:textId="5AE9F8D2" w:rsidR="000D5A4F" w:rsidRDefault="00525D9B" w:rsidP="00525D9B">
      <w:pPr>
        <w:pStyle w:val="Nidungvnbn"/>
        <w:ind w:left="709" w:firstLine="11"/>
      </w:pPr>
      <w:r>
        <w:t xml:space="preserve">- </w:t>
      </w:r>
      <w:r w:rsidR="000D5A4F">
        <w:t>Với mỗi ca dạy -&gt; random mã môn, phòng, thứ, ca -&gt; tạo thành list -&gt; append vào gen[_id] -&gt; lưu trữ các ca dạy</w:t>
      </w:r>
    </w:p>
    <w:p w14:paraId="7E6474E0" w14:textId="33CAAEC4" w:rsidR="00FB7F0D" w:rsidRDefault="00196E4C" w:rsidP="00FB7F0D">
      <w:pPr>
        <w:pStyle w:val="Tiumccp1"/>
      </w:pPr>
      <w:bookmarkStart w:id="20" w:name="_Toc56936738"/>
      <w:r>
        <w:t>2.</w:t>
      </w:r>
      <w:r w:rsidR="00A421BC">
        <w:t>4</w:t>
      </w:r>
      <w:r>
        <w:t xml:space="preserve"> Đánh giá thích nghi</w:t>
      </w:r>
      <w:bookmarkEnd w:id="20"/>
    </w:p>
    <w:p w14:paraId="51AB2423" w14:textId="1D0A1D13" w:rsidR="00FB7F0D" w:rsidRDefault="00FB7F0D" w:rsidP="00EF4465">
      <w:pPr>
        <w:pStyle w:val="Nidungvnbn"/>
      </w:pPr>
      <w:r>
        <w:t>Dựa vào giá trị rate (fitness hoặc score) của mỗi cá thể, bước này sẽ chọn ra một tập hợp các cá thể có rate tốt nhất. Nguyên tắc chọn là cá thể nào có rate càng cao thì khả năng cá thể đó sẽ được chọn càng nhiều lần.</w:t>
      </w:r>
    </w:p>
    <w:p w14:paraId="6FCD203D" w14:textId="4F7B8F50" w:rsidR="00EF4465" w:rsidRDefault="00502735" w:rsidP="00EF4465">
      <w:pPr>
        <w:pStyle w:val="Nidungvnbn"/>
      </w:pPr>
      <w:r>
        <w:t>Đánh giá t</w:t>
      </w:r>
      <w:r w:rsidR="00DC3A7C">
        <w:t xml:space="preserve">uyệt đối: </w:t>
      </w:r>
    </w:p>
    <w:p w14:paraId="0EDE6803" w14:textId="1E872CF8" w:rsidR="00DC3A7C" w:rsidRDefault="00EF4465" w:rsidP="00EF4465">
      <w:pPr>
        <w:pStyle w:val="Nidungvnbn"/>
        <w:ind w:left="709" w:firstLine="11"/>
      </w:pPr>
      <w:r>
        <w:t xml:space="preserve">- </w:t>
      </w:r>
      <w:r w:rsidR="00665ECB" w:rsidRPr="00665ECB">
        <w:t>Đánh giá tiêu chí số lớp được mở</w:t>
      </w:r>
      <w:r w:rsidR="004A6DAC">
        <w:t>:</w:t>
      </w:r>
    </w:p>
    <w:p w14:paraId="00FAB2F7" w14:textId="4E9BEEAA" w:rsidR="000A5A93" w:rsidRDefault="000A5A93" w:rsidP="000A5A93">
      <w:pPr>
        <w:pStyle w:val="Nidungvnbn"/>
        <w:numPr>
          <w:ilvl w:val="0"/>
          <w:numId w:val="8"/>
        </w:numPr>
      </w:pPr>
      <w:r>
        <w:t>Đếm số lớp của từng môn trong GEN.</w:t>
      </w:r>
    </w:p>
    <w:p w14:paraId="2CB05AEA" w14:textId="7770AFE6" w:rsidR="000A5A93" w:rsidRDefault="000A5A93" w:rsidP="000A5A93">
      <w:pPr>
        <w:pStyle w:val="Nidungvnbn"/>
        <w:numPr>
          <w:ilvl w:val="0"/>
          <w:numId w:val="8"/>
        </w:numPr>
      </w:pPr>
      <w:r>
        <w:t>So sánh kết quả với dữ liệu</w:t>
      </w:r>
      <w:r w:rsidR="00996831">
        <w:t xml:space="preserve"> và t</w:t>
      </w:r>
      <w:r w:rsidR="007D596E">
        <w:t>ính rate.</w:t>
      </w:r>
    </w:p>
    <w:p w14:paraId="08C2399D" w14:textId="5607D8E6" w:rsidR="00EB486C" w:rsidRDefault="008C7ED4" w:rsidP="00EB486C">
      <w:pPr>
        <w:pStyle w:val="Nidungvnbn"/>
        <w:keepNext/>
        <w:ind w:firstLine="0"/>
        <w:jc w:val="center"/>
      </w:pPr>
      <w:r>
        <w:rPr>
          <w:noProof/>
        </w:rPr>
        <w:drawing>
          <wp:inline distT="0" distB="0" distL="0" distR="0" wp14:anchorId="57F9BD54" wp14:editId="4EABC28C">
            <wp:extent cx="5787390" cy="1569720"/>
            <wp:effectExtent l="0" t="0" r="381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5532" cy="1580065"/>
                    </a:xfrm>
                    <a:prstGeom prst="rect">
                      <a:avLst/>
                    </a:prstGeom>
                    <a:noFill/>
                    <a:ln>
                      <a:noFill/>
                    </a:ln>
                  </pic:spPr>
                </pic:pic>
              </a:graphicData>
            </a:graphic>
          </wp:inline>
        </w:drawing>
      </w:r>
    </w:p>
    <w:p w14:paraId="5435B678" w14:textId="3DD3D9AD" w:rsidR="00EB486C" w:rsidRDefault="00EB486C" w:rsidP="00EB486C">
      <w:pPr>
        <w:pStyle w:val="Chuthich"/>
      </w:pPr>
      <w:bookmarkStart w:id="21" w:name="_Toc56936752"/>
      <w:r>
        <w:t xml:space="preserve">Hình </w:t>
      </w:r>
      <w:r w:rsidR="00D523BB">
        <w:fldChar w:fldCharType="begin"/>
      </w:r>
      <w:r w:rsidR="00D523BB">
        <w:instrText xml:space="preserve"> SEQ Hình \* ARABIC </w:instrText>
      </w:r>
      <w:r w:rsidR="00D523BB">
        <w:fldChar w:fldCharType="separate"/>
      </w:r>
      <w:r w:rsidR="00D91278">
        <w:rPr>
          <w:noProof/>
        </w:rPr>
        <w:t>9</w:t>
      </w:r>
      <w:r w:rsidR="00D523BB">
        <w:rPr>
          <w:noProof/>
        </w:rPr>
        <w:fldChar w:fldCharType="end"/>
      </w:r>
      <w:r>
        <w:t xml:space="preserve">: </w:t>
      </w:r>
      <w:r w:rsidRPr="00665ECB">
        <w:t>Đánh giá tiêu chí số lớp được mở</w:t>
      </w:r>
      <w:bookmarkEnd w:id="21"/>
    </w:p>
    <w:p w14:paraId="434D6C31" w14:textId="537443AA" w:rsidR="00EF4465" w:rsidRDefault="00502735" w:rsidP="00EF4465">
      <w:pPr>
        <w:pStyle w:val="Nidungvnbn"/>
      </w:pPr>
      <w:r>
        <w:lastRenderedPageBreak/>
        <w:t>Đánh giá t</w:t>
      </w:r>
      <w:r w:rsidR="000A5A93">
        <w:t xml:space="preserve">ương đối: </w:t>
      </w:r>
    </w:p>
    <w:p w14:paraId="56ED7ABB" w14:textId="1415384D" w:rsidR="00CD38CF" w:rsidRDefault="00CD38CF" w:rsidP="00CD38CF">
      <w:pPr>
        <w:pStyle w:val="Nidungvnbn"/>
        <w:ind w:left="709" w:firstLine="11"/>
      </w:pPr>
      <w:r>
        <w:t xml:space="preserve">- </w:t>
      </w:r>
      <w:r w:rsidRPr="003C3022">
        <w:t>Đánh giá độ chênh lệch số ca dạy của giảng viên</w:t>
      </w:r>
      <w:r w:rsidR="006C570F">
        <w:t>.</w:t>
      </w:r>
    </w:p>
    <w:p w14:paraId="4345413D" w14:textId="42D4F43E" w:rsidR="000A5A93" w:rsidRDefault="00EF4465" w:rsidP="00EF4465">
      <w:pPr>
        <w:pStyle w:val="Nidungvnbn"/>
        <w:ind w:left="709" w:firstLine="11"/>
      </w:pPr>
      <w:r>
        <w:t xml:space="preserve">- </w:t>
      </w:r>
      <w:r w:rsidR="00CD38CF" w:rsidRPr="00CD38CF">
        <w:t>Đánh giá khoảng cách giữa các phòng khi có các ca trong cùng một ngày</w:t>
      </w:r>
      <w:r w:rsidR="004A6DAC">
        <w:t>:</w:t>
      </w:r>
    </w:p>
    <w:p w14:paraId="52E492E8" w14:textId="6B03DAF8" w:rsidR="000A5A93" w:rsidRDefault="000A5A93" w:rsidP="000A5A93">
      <w:pPr>
        <w:pStyle w:val="Nidungvnbn"/>
        <w:numPr>
          <w:ilvl w:val="0"/>
          <w:numId w:val="8"/>
        </w:numPr>
      </w:pPr>
      <w:r>
        <w:t xml:space="preserve">Sắp xếp lại lịch dạy của giảng viên theo </w:t>
      </w:r>
      <w:r w:rsidR="00976384">
        <w:t>thứ</w:t>
      </w:r>
      <w:r>
        <w:t>.</w:t>
      </w:r>
    </w:p>
    <w:p w14:paraId="25E4AEA4" w14:textId="18B5DE13" w:rsidR="000A5A93" w:rsidRDefault="000A5A93" w:rsidP="000A5A93">
      <w:pPr>
        <w:pStyle w:val="Nidungvnbn"/>
        <w:numPr>
          <w:ilvl w:val="0"/>
          <w:numId w:val="8"/>
        </w:numPr>
      </w:pPr>
      <w:r>
        <w:t>Khởi tạo: nowWeekDay</w:t>
      </w:r>
      <w:r w:rsidR="002E13D8">
        <w:t xml:space="preserve">, nowRoom là </w:t>
      </w:r>
      <w:r>
        <w:t>ngày</w:t>
      </w:r>
      <w:r w:rsidR="002E13D8">
        <w:t>, phòng</w:t>
      </w:r>
      <w:r>
        <w:t xml:space="preserve"> của buổi dạy</w:t>
      </w:r>
      <w:r w:rsidR="006C570F">
        <w:t>.</w:t>
      </w:r>
    </w:p>
    <w:p w14:paraId="2D087A98" w14:textId="24BDCFEB" w:rsidR="000A5A93" w:rsidRDefault="000A5A93" w:rsidP="000A5A93">
      <w:pPr>
        <w:pStyle w:val="Nidungvnbn"/>
        <w:numPr>
          <w:ilvl w:val="0"/>
          <w:numId w:val="8"/>
        </w:numPr>
      </w:pPr>
      <w:r>
        <w:t>Nếu là cùng ngày thì tính khoảng cách giữa hai phòng</w:t>
      </w:r>
      <w:r w:rsidR="00726A7A">
        <w:t>,</w:t>
      </w:r>
      <w:r>
        <w:t xml:space="preserve"> </w:t>
      </w:r>
      <w:r w:rsidR="00FB70F5">
        <w:t>sau đó</w:t>
      </w:r>
      <w:r>
        <w:t xml:space="preserve"> cập nhật lại nowWeekDay,  nowRoom.</w:t>
      </w:r>
    </w:p>
    <w:p w14:paraId="3953DF94" w14:textId="10AEB5D5" w:rsidR="000A5A93" w:rsidRDefault="000A5A93" w:rsidP="000A5A93">
      <w:pPr>
        <w:pStyle w:val="Nidungvnbn"/>
        <w:numPr>
          <w:ilvl w:val="0"/>
          <w:numId w:val="8"/>
        </w:numPr>
      </w:pPr>
      <w:r>
        <w:t>Lặp lại cho từng giảng viên</w:t>
      </w:r>
      <w:r w:rsidR="007A509E">
        <w:t>.</w:t>
      </w:r>
    </w:p>
    <w:p w14:paraId="66694B6C" w14:textId="3B54D3A0" w:rsidR="0051369A" w:rsidRDefault="00774FEE" w:rsidP="00C76F0D">
      <w:pPr>
        <w:pStyle w:val="Nidungvnbn"/>
        <w:keepNext/>
        <w:ind w:firstLine="0"/>
        <w:jc w:val="center"/>
      </w:pPr>
      <w:r>
        <w:rPr>
          <w:noProof/>
        </w:rPr>
        <w:drawing>
          <wp:inline distT="0" distB="0" distL="0" distR="0" wp14:anchorId="3453D9DB" wp14:editId="72BF5E50">
            <wp:extent cx="5684444" cy="48387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994" cy="4874919"/>
                    </a:xfrm>
                    <a:prstGeom prst="rect">
                      <a:avLst/>
                    </a:prstGeom>
                    <a:noFill/>
                    <a:ln>
                      <a:noFill/>
                    </a:ln>
                  </pic:spPr>
                </pic:pic>
              </a:graphicData>
            </a:graphic>
          </wp:inline>
        </w:drawing>
      </w:r>
    </w:p>
    <w:p w14:paraId="61286DFE" w14:textId="523C64D2" w:rsidR="0051369A" w:rsidRDefault="0051369A" w:rsidP="0051369A">
      <w:pPr>
        <w:pStyle w:val="Chuthich"/>
      </w:pPr>
      <w:bookmarkStart w:id="22" w:name="_Toc56936753"/>
      <w:r>
        <w:t xml:space="preserve">Hình </w:t>
      </w:r>
      <w:r w:rsidR="00D523BB">
        <w:fldChar w:fldCharType="begin"/>
      </w:r>
      <w:r w:rsidR="00D523BB">
        <w:instrText xml:space="preserve"> SEQ Hình \* AR</w:instrText>
      </w:r>
      <w:r w:rsidR="00D523BB">
        <w:instrText xml:space="preserve">ABIC </w:instrText>
      </w:r>
      <w:r w:rsidR="00D523BB">
        <w:fldChar w:fldCharType="separate"/>
      </w:r>
      <w:r w:rsidR="00D91278">
        <w:rPr>
          <w:noProof/>
        </w:rPr>
        <w:t>10</w:t>
      </w:r>
      <w:r w:rsidR="00D523BB">
        <w:rPr>
          <w:noProof/>
        </w:rPr>
        <w:fldChar w:fldCharType="end"/>
      </w:r>
      <w:r>
        <w:t>: Đánh giá độ chênh lệch số ca dạy của giảng viên và khoảng cách giữa các phòng khi có các ca trong cùng một ngày</w:t>
      </w:r>
      <w:bookmarkEnd w:id="22"/>
    </w:p>
    <w:p w14:paraId="2363F04F" w14:textId="7EAAD9AB" w:rsidR="00967F7B" w:rsidRDefault="00967F7B" w:rsidP="00967F7B">
      <w:pPr>
        <w:pStyle w:val="Nidungvnbn"/>
        <w:ind w:left="709" w:firstLine="11"/>
      </w:pPr>
      <w:r>
        <w:lastRenderedPageBreak/>
        <w:t xml:space="preserve">- </w:t>
      </w:r>
      <w:r w:rsidR="00936ED4">
        <w:t>Đánh giá số phòng được dùng</w:t>
      </w:r>
      <w:r w:rsidR="004A6DAC">
        <w:t>:</w:t>
      </w:r>
    </w:p>
    <w:p w14:paraId="4C06CE8E" w14:textId="41DEC6D1" w:rsidR="00967F7B" w:rsidRDefault="00936ED4" w:rsidP="00967F7B">
      <w:pPr>
        <w:pStyle w:val="Nidungvnbn"/>
        <w:numPr>
          <w:ilvl w:val="0"/>
          <w:numId w:val="8"/>
        </w:numPr>
      </w:pPr>
      <w:r>
        <w:t>Duyệt hết lịch phòng trong scheduleRoom</w:t>
      </w:r>
      <w:r w:rsidR="00967F7B">
        <w:t>.</w:t>
      </w:r>
    </w:p>
    <w:p w14:paraId="3C2EFED8" w14:textId="395A02B2" w:rsidR="00967F7B" w:rsidRDefault="00936ED4" w:rsidP="00967F7B">
      <w:pPr>
        <w:pStyle w:val="Nidungvnbn"/>
        <w:numPr>
          <w:ilvl w:val="0"/>
          <w:numId w:val="8"/>
        </w:numPr>
      </w:pPr>
      <w:r>
        <w:t>Thêm tất cả các phòng list</w:t>
      </w:r>
      <w:r w:rsidR="00994CC5">
        <w:t xml:space="preserve"> counterRoom</w:t>
      </w:r>
      <w:r>
        <w:t>.</w:t>
      </w:r>
    </w:p>
    <w:p w14:paraId="2903648F" w14:textId="72C0B62E" w:rsidR="00936ED4" w:rsidRDefault="00936ED4" w:rsidP="00967F7B">
      <w:pPr>
        <w:pStyle w:val="Nidungvnbn"/>
        <w:numPr>
          <w:ilvl w:val="0"/>
          <w:numId w:val="8"/>
        </w:numPr>
      </w:pPr>
      <w:r>
        <w:t>Chuyển list thành set -&gt; lấy độ dài</w:t>
      </w:r>
      <w:r w:rsidR="007E3DCC">
        <w:t xml:space="preserve"> để tính rate.</w:t>
      </w:r>
    </w:p>
    <w:p w14:paraId="43534679" w14:textId="77777777" w:rsidR="00657F52" w:rsidRDefault="00657F52" w:rsidP="00657F52">
      <w:pPr>
        <w:pStyle w:val="Nidungvnbn"/>
        <w:keepNext/>
        <w:ind w:firstLine="0"/>
        <w:jc w:val="center"/>
      </w:pPr>
      <w:r>
        <w:rPr>
          <w:noProof/>
        </w:rPr>
        <w:drawing>
          <wp:inline distT="0" distB="0" distL="0" distR="0" wp14:anchorId="1C409721" wp14:editId="36EAC0BA">
            <wp:extent cx="5738495" cy="218059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8495" cy="2180590"/>
                    </a:xfrm>
                    <a:prstGeom prst="rect">
                      <a:avLst/>
                    </a:prstGeom>
                    <a:noFill/>
                    <a:ln>
                      <a:noFill/>
                    </a:ln>
                  </pic:spPr>
                </pic:pic>
              </a:graphicData>
            </a:graphic>
          </wp:inline>
        </w:drawing>
      </w:r>
    </w:p>
    <w:p w14:paraId="6234307A" w14:textId="6D104F3D" w:rsidR="00657F52" w:rsidRDefault="00657F52" w:rsidP="00657F52">
      <w:pPr>
        <w:pStyle w:val="Chuthich"/>
      </w:pPr>
      <w:bookmarkStart w:id="23" w:name="_Toc56936754"/>
      <w:r>
        <w:t xml:space="preserve">Hình </w:t>
      </w:r>
      <w:r w:rsidR="00D523BB">
        <w:fldChar w:fldCharType="begin"/>
      </w:r>
      <w:r w:rsidR="00D523BB">
        <w:instrText xml:space="preserve"> SEQ Hình \* ARABIC </w:instrText>
      </w:r>
      <w:r w:rsidR="00D523BB">
        <w:fldChar w:fldCharType="separate"/>
      </w:r>
      <w:r w:rsidR="00D91278">
        <w:rPr>
          <w:noProof/>
        </w:rPr>
        <w:t>11</w:t>
      </w:r>
      <w:r w:rsidR="00D523BB">
        <w:rPr>
          <w:noProof/>
        </w:rPr>
        <w:fldChar w:fldCharType="end"/>
      </w:r>
      <w:r>
        <w:t>: Đánh giá số phòng được dùng</w:t>
      </w:r>
      <w:bookmarkEnd w:id="23"/>
    </w:p>
    <w:p w14:paraId="56C7BD25" w14:textId="18C2F655" w:rsidR="002C6832" w:rsidRDefault="002C6832" w:rsidP="002C6832">
      <w:pPr>
        <w:pStyle w:val="Tiumccp1"/>
      </w:pPr>
      <w:bookmarkStart w:id="24" w:name="_Toc56936739"/>
      <w:r>
        <w:t>2.</w:t>
      </w:r>
      <w:r w:rsidR="00A421BC">
        <w:t xml:space="preserve">5 </w:t>
      </w:r>
      <w:r>
        <w:t>Chọn lọc</w:t>
      </w:r>
      <w:bookmarkEnd w:id="24"/>
    </w:p>
    <w:p w14:paraId="66ABC5A3" w14:textId="77777777" w:rsidR="0042610C" w:rsidRDefault="0042610C" w:rsidP="0042610C">
      <w:pPr>
        <w:pStyle w:val="Nidungvnbn"/>
        <w:keepNext/>
        <w:ind w:firstLine="0"/>
        <w:jc w:val="center"/>
      </w:pPr>
      <w:r>
        <w:rPr>
          <w:noProof/>
        </w:rPr>
        <w:drawing>
          <wp:inline distT="0" distB="0" distL="0" distR="0" wp14:anchorId="16633281" wp14:editId="02090FEB">
            <wp:extent cx="5791200" cy="791210"/>
            <wp:effectExtent l="0" t="0" r="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791210"/>
                    </a:xfrm>
                    <a:prstGeom prst="rect">
                      <a:avLst/>
                    </a:prstGeom>
                    <a:noFill/>
                    <a:ln>
                      <a:noFill/>
                    </a:ln>
                  </pic:spPr>
                </pic:pic>
              </a:graphicData>
            </a:graphic>
          </wp:inline>
        </w:drawing>
      </w:r>
    </w:p>
    <w:p w14:paraId="60AAB84B" w14:textId="31B40B75" w:rsidR="0042610C" w:rsidRDefault="0042610C" w:rsidP="0042610C">
      <w:pPr>
        <w:pStyle w:val="Chuthich"/>
      </w:pPr>
      <w:bookmarkStart w:id="25" w:name="_Toc56936755"/>
      <w:r>
        <w:t xml:space="preserve">Hình </w:t>
      </w:r>
      <w:r w:rsidR="00D523BB">
        <w:fldChar w:fldCharType="begin"/>
      </w:r>
      <w:r w:rsidR="00D523BB">
        <w:instrText xml:space="preserve"> SEQ Hình \* ARABIC </w:instrText>
      </w:r>
      <w:r w:rsidR="00D523BB">
        <w:fldChar w:fldCharType="separate"/>
      </w:r>
      <w:r w:rsidR="00D91278">
        <w:rPr>
          <w:noProof/>
        </w:rPr>
        <w:t>12</w:t>
      </w:r>
      <w:r w:rsidR="00D523BB">
        <w:rPr>
          <w:noProof/>
        </w:rPr>
        <w:fldChar w:fldCharType="end"/>
      </w:r>
      <w:r>
        <w:t>: Hàm chọn lọc</w:t>
      </w:r>
      <w:bookmarkEnd w:id="25"/>
    </w:p>
    <w:p w14:paraId="46493B56" w14:textId="0B25A8AF" w:rsidR="002C6832" w:rsidRDefault="002C6832" w:rsidP="002C6832">
      <w:pPr>
        <w:pStyle w:val="Nidungvnbn"/>
      </w:pPr>
      <w:r>
        <w:t xml:space="preserve">Giữ lại </w:t>
      </w:r>
      <w:r w:rsidR="00514D90">
        <w:t xml:space="preserve">phần trăm </w:t>
      </w:r>
      <w:r>
        <w:t>có độ thích nghi phù hợp nhất (Có thể giữ lại ½, lai ghép để tạo thêm số lượng)</w:t>
      </w:r>
      <w:r w:rsidR="00514D90">
        <w:t>.</w:t>
      </w:r>
    </w:p>
    <w:p w14:paraId="52D6E864" w14:textId="1EC624D0" w:rsidR="00CA3881" w:rsidRDefault="00514D90" w:rsidP="0057650D">
      <w:pPr>
        <w:pStyle w:val="Nidungvnbn"/>
      </w:pPr>
      <w:r>
        <w:t>Sắp xếp quần thể lại theo điểm đánh giá (rate) từ cao xuống thấp</w:t>
      </w:r>
      <w:r w:rsidR="004418DF">
        <w:t>.</w:t>
      </w:r>
    </w:p>
    <w:p w14:paraId="507B21A2" w14:textId="4B7DD576" w:rsidR="0042610C" w:rsidRPr="00CA3881" w:rsidRDefault="00CA3881" w:rsidP="00CA3881">
      <w:pPr>
        <w:spacing w:after="200" w:line="276" w:lineRule="auto"/>
        <w:rPr>
          <w:sz w:val="26"/>
          <w:szCs w:val="26"/>
        </w:rPr>
      </w:pPr>
      <w:r>
        <w:br w:type="page"/>
      </w:r>
    </w:p>
    <w:p w14:paraId="7FD40E20" w14:textId="6D63CBB2" w:rsidR="002C6832" w:rsidRDefault="002C6832" w:rsidP="002C6832">
      <w:pPr>
        <w:pStyle w:val="Tiumccp1"/>
      </w:pPr>
      <w:bookmarkStart w:id="26" w:name="_Toc56936740"/>
      <w:r>
        <w:lastRenderedPageBreak/>
        <w:t>2.</w:t>
      </w:r>
      <w:r w:rsidR="00A421BC">
        <w:t xml:space="preserve">6 </w:t>
      </w:r>
      <w:r>
        <w:t>Lai ghép</w:t>
      </w:r>
      <w:bookmarkEnd w:id="26"/>
    </w:p>
    <w:p w14:paraId="4AF40D34" w14:textId="77777777" w:rsidR="00CA3881" w:rsidRDefault="00CA3881" w:rsidP="00CA3881">
      <w:pPr>
        <w:pStyle w:val="Nidungvnbn"/>
        <w:keepNext/>
        <w:ind w:firstLine="0"/>
        <w:jc w:val="center"/>
      </w:pPr>
      <w:r>
        <w:rPr>
          <w:noProof/>
        </w:rPr>
        <w:drawing>
          <wp:inline distT="0" distB="0" distL="0" distR="0" wp14:anchorId="2E0F57E7" wp14:editId="12C5AEB0">
            <wp:extent cx="5785485" cy="3247390"/>
            <wp:effectExtent l="0" t="0" r="571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5485" cy="3247390"/>
                    </a:xfrm>
                    <a:prstGeom prst="rect">
                      <a:avLst/>
                    </a:prstGeom>
                    <a:noFill/>
                    <a:ln>
                      <a:noFill/>
                    </a:ln>
                  </pic:spPr>
                </pic:pic>
              </a:graphicData>
            </a:graphic>
          </wp:inline>
        </w:drawing>
      </w:r>
    </w:p>
    <w:p w14:paraId="1A9576F4" w14:textId="6DB78DEC" w:rsidR="00CA3881" w:rsidRDefault="00CA3881" w:rsidP="00CA3881">
      <w:pPr>
        <w:pStyle w:val="Chuthich"/>
      </w:pPr>
      <w:bookmarkStart w:id="27" w:name="_Toc56936756"/>
      <w:r>
        <w:t xml:space="preserve">Hình </w:t>
      </w:r>
      <w:r w:rsidR="00D523BB">
        <w:fldChar w:fldCharType="begin"/>
      </w:r>
      <w:r w:rsidR="00D523BB">
        <w:instrText xml:space="preserve"> SEQ Hình \* ARABIC </w:instrText>
      </w:r>
      <w:r w:rsidR="00D523BB">
        <w:fldChar w:fldCharType="separate"/>
      </w:r>
      <w:r w:rsidR="00D91278">
        <w:rPr>
          <w:noProof/>
        </w:rPr>
        <w:t>13</w:t>
      </w:r>
      <w:r w:rsidR="00D523BB">
        <w:rPr>
          <w:noProof/>
        </w:rPr>
        <w:fldChar w:fldCharType="end"/>
      </w:r>
      <w:r>
        <w:t>: Hàm lai ghép</w:t>
      </w:r>
      <w:bookmarkEnd w:id="27"/>
    </w:p>
    <w:p w14:paraId="052EEFD8" w14:textId="60C4CB5F" w:rsidR="002C6832" w:rsidRDefault="002C6832" w:rsidP="002C6832">
      <w:pPr>
        <w:pStyle w:val="Nidungvnbn"/>
      </w:pPr>
      <w:r>
        <w:t>Mục đ</w:t>
      </w:r>
      <w:r w:rsidR="00CA3881">
        <w:t>í</w:t>
      </w:r>
      <w:r>
        <w:t>ch tạo ra thêm n cá thể mới bổ sung vào quần thể</w:t>
      </w:r>
      <w:r w:rsidR="000B02DF">
        <w:t>:</w:t>
      </w:r>
    </w:p>
    <w:p w14:paraId="0F8E5C43" w14:textId="339AE9DF" w:rsidR="002C6832" w:rsidRDefault="002C6832" w:rsidP="002C6832">
      <w:pPr>
        <w:pStyle w:val="Nidungvnbn"/>
      </w:pPr>
      <w:r>
        <w:t>- Random cá thể (gen) cha, mẹ (</w:t>
      </w:r>
      <w:r w:rsidR="006B208E">
        <w:t>đảm bảo</w:t>
      </w:r>
      <w:r>
        <w:t xml:space="preserve"> hai gen cha, mẹ không giống nhau).</w:t>
      </w:r>
    </w:p>
    <w:p w14:paraId="65A2F525" w14:textId="71AEDF9B" w:rsidR="002C6832" w:rsidRDefault="002C6832" w:rsidP="002C6832">
      <w:pPr>
        <w:pStyle w:val="Nidungvnbn"/>
      </w:pPr>
      <w:r>
        <w:t>- Đặt cá thể con = copy cá thể cha.</w:t>
      </w:r>
    </w:p>
    <w:p w14:paraId="5CC52FCC" w14:textId="2E25700D" w:rsidR="002C6832" w:rsidRDefault="002C6832" w:rsidP="002C6832">
      <w:pPr>
        <w:pStyle w:val="Nidungvnbn"/>
      </w:pPr>
      <w:r>
        <w:t>- Với từng _id quyết định xem con sẽ nhận gen của cha hoặc mẹ.</w:t>
      </w:r>
    </w:p>
    <w:p w14:paraId="6D4862B5" w14:textId="60544B91" w:rsidR="00031D00" w:rsidRDefault="00031D00" w:rsidP="002C6832">
      <w:pPr>
        <w:pStyle w:val="Nidungvnbn"/>
      </w:pPr>
      <w:r>
        <w:t>- Thêm vào quần thể.</w:t>
      </w:r>
    </w:p>
    <w:p w14:paraId="1CE3F5AF" w14:textId="33B11295" w:rsidR="00031D00" w:rsidRDefault="00031D00" w:rsidP="002C6832">
      <w:pPr>
        <w:pStyle w:val="Nidungvnbn"/>
      </w:pPr>
      <w:r>
        <w:t>- Lặp n lần.</w:t>
      </w:r>
    </w:p>
    <w:p w14:paraId="13FFD459" w14:textId="538AEF31" w:rsidR="00FC616C" w:rsidRPr="00FC616C" w:rsidRDefault="00FC616C" w:rsidP="00FC616C">
      <w:pPr>
        <w:spacing w:after="200" w:line="276" w:lineRule="auto"/>
        <w:rPr>
          <w:sz w:val="26"/>
          <w:szCs w:val="26"/>
        </w:rPr>
      </w:pPr>
      <w:r>
        <w:br w:type="page"/>
      </w:r>
    </w:p>
    <w:p w14:paraId="65C435C9" w14:textId="5F03104B" w:rsidR="00412378" w:rsidRDefault="00412378" w:rsidP="00412378">
      <w:pPr>
        <w:pStyle w:val="Tiumccp1"/>
      </w:pPr>
      <w:bookmarkStart w:id="28" w:name="_Toc56936741"/>
      <w:r>
        <w:lastRenderedPageBreak/>
        <w:t>2.</w:t>
      </w:r>
      <w:r w:rsidR="00A421BC">
        <w:t>7</w:t>
      </w:r>
      <w:r>
        <w:t xml:space="preserve"> Đột biến</w:t>
      </w:r>
      <w:bookmarkEnd w:id="28"/>
    </w:p>
    <w:p w14:paraId="299FE963" w14:textId="5FC2374D" w:rsidR="00412378" w:rsidRDefault="00412378" w:rsidP="00412378">
      <w:pPr>
        <w:pStyle w:val="Nidungvnbn"/>
      </w:pPr>
      <w:r>
        <w:t>Tạo thêm n cá thể với gen được đột biến.</w:t>
      </w:r>
    </w:p>
    <w:p w14:paraId="38D08061" w14:textId="25EE9FC5" w:rsidR="00412378" w:rsidRDefault="00412378" w:rsidP="00412378">
      <w:pPr>
        <w:pStyle w:val="Nidungvnbn"/>
      </w:pPr>
      <w:r>
        <w:t>Random một cá thể</w:t>
      </w:r>
      <w:r w:rsidR="00565C7D">
        <w:t xml:space="preserve"> mới new</w:t>
      </w:r>
      <w:r w:rsidR="00460E3B">
        <w:t>.</w:t>
      </w:r>
    </w:p>
    <w:p w14:paraId="1D2866C7" w14:textId="77777777" w:rsidR="003557AA" w:rsidRDefault="003557AA" w:rsidP="003557AA">
      <w:pPr>
        <w:pStyle w:val="Nidungvnbn"/>
        <w:keepNext/>
        <w:ind w:firstLine="0"/>
        <w:jc w:val="center"/>
      </w:pPr>
      <w:r>
        <w:rPr>
          <w:noProof/>
        </w:rPr>
        <w:drawing>
          <wp:inline distT="0" distB="0" distL="0" distR="0" wp14:anchorId="0FA4EA9A" wp14:editId="2A6825FF">
            <wp:extent cx="5791200" cy="303403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3034030"/>
                    </a:xfrm>
                    <a:prstGeom prst="rect">
                      <a:avLst/>
                    </a:prstGeom>
                    <a:noFill/>
                    <a:ln>
                      <a:noFill/>
                    </a:ln>
                  </pic:spPr>
                </pic:pic>
              </a:graphicData>
            </a:graphic>
          </wp:inline>
        </w:drawing>
      </w:r>
    </w:p>
    <w:p w14:paraId="781C2D5C" w14:textId="0264994D" w:rsidR="003557AA" w:rsidRDefault="003557AA" w:rsidP="003557AA">
      <w:pPr>
        <w:pStyle w:val="Chuthich"/>
      </w:pPr>
      <w:bookmarkStart w:id="29" w:name="_Toc56936757"/>
      <w:r>
        <w:t xml:space="preserve">Hình </w:t>
      </w:r>
      <w:r w:rsidR="00D523BB">
        <w:fldChar w:fldCharType="begin"/>
      </w:r>
      <w:r w:rsidR="00D523BB">
        <w:instrText xml:space="preserve"> SEQ Hình \* ARABIC </w:instrText>
      </w:r>
      <w:r w:rsidR="00D523BB">
        <w:fldChar w:fldCharType="separate"/>
      </w:r>
      <w:r w:rsidR="00D91278">
        <w:rPr>
          <w:noProof/>
        </w:rPr>
        <w:t>14</w:t>
      </w:r>
      <w:r w:rsidR="00D523BB">
        <w:rPr>
          <w:noProof/>
        </w:rPr>
        <w:fldChar w:fldCharType="end"/>
      </w:r>
      <w:r>
        <w:t>: Random một cá thể</w:t>
      </w:r>
      <w:bookmarkEnd w:id="29"/>
    </w:p>
    <w:p w14:paraId="49EB939D" w14:textId="79B50B46" w:rsidR="00412378" w:rsidRDefault="00412378" w:rsidP="00412378">
      <w:pPr>
        <w:pStyle w:val="Nidungvnbn"/>
      </w:pPr>
      <w:r>
        <w:t>Random vị trí gen bị đột biến.</w:t>
      </w:r>
    </w:p>
    <w:p w14:paraId="0A91B795" w14:textId="77777777" w:rsidR="003557AA" w:rsidRDefault="003557AA" w:rsidP="003557AA">
      <w:pPr>
        <w:pStyle w:val="Nidungvnbn"/>
        <w:keepNext/>
        <w:ind w:firstLine="0"/>
        <w:jc w:val="center"/>
      </w:pPr>
      <w:r>
        <w:rPr>
          <w:noProof/>
        </w:rPr>
        <w:drawing>
          <wp:inline distT="0" distB="0" distL="0" distR="0" wp14:anchorId="78C6F45F" wp14:editId="3EBFCE72">
            <wp:extent cx="5791200" cy="86614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866140"/>
                    </a:xfrm>
                    <a:prstGeom prst="rect">
                      <a:avLst/>
                    </a:prstGeom>
                    <a:noFill/>
                    <a:ln>
                      <a:noFill/>
                    </a:ln>
                  </pic:spPr>
                </pic:pic>
              </a:graphicData>
            </a:graphic>
          </wp:inline>
        </w:drawing>
      </w:r>
    </w:p>
    <w:p w14:paraId="317E7F41" w14:textId="610C6024" w:rsidR="003557AA" w:rsidRDefault="003557AA" w:rsidP="003557AA">
      <w:pPr>
        <w:pStyle w:val="Chuthich"/>
      </w:pPr>
      <w:bookmarkStart w:id="30" w:name="_Toc56936758"/>
      <w:r>
        <w:t xml:space="preserve">Hình </w:t>
      </w:r>
      <w:r w:rsidR="00D523BB">
        <w:fldChar w:fldCharType="begin"/>
      </w:r>
      <w:r w:rsidR="00D523BB">
        <w:instrText xml:space="preserve"> SEQ Hình \* ARABIC </w:instrText>
      </w:r>
      <w:r w:rsidR="00D523BB">
        <w:fldChar w:fldCharType="separate"/>
      </w:r>
      <w:r w:rsidR="00D91278">
        <w:rPr>
          <w:noProof/>
        </w:rPr>
        <w:t>15</w:t>
      </w:r>
      <w:r w:rsidR="00D523BB">
        <w:rPr>
          <w:noProof/>
        </w:rPr>
        <w:fldChar w:fldCharType="end"/>
      </w:r>
      <w:r>
        <w:t>: Random vị trí gen bị đột biến</w:t>
      </w:r>
      <w:bookmarkEnd w:id="30"/>
    </w:p>
    <w:p w14:paraId="7307D9CF" w14:textId="7A8E0E17" w:rsidR="00412378" w:rsidRDefault="00412378" w:rsidP="00412378">
      <w:pPr>
        <w:pStyle w:val="Nidungvnbn"/>
      </w:pPr>
      <w:r>
        <w:t>Random loại đột biến:</w:t>
      </w:r>
    </w:p>
    <w:p w14:paraId="36BF8ABB" w14:textId="654ACD75" w:rsidR="00E0657F" w:rsidRPr="00E0657F" w:rsidRDefault="00E0657F" w:rsidP="00E0657F">
      <w:pPr>
        <w:pStyle w:val="Nidungvnbn"/>
        <w:jc w:val="center"/>
        <w:rPr>
          <w:b/>
          <w:bCs/>
        </w:rPr>
      </w:pPr>
      <w:r w:rsidRPr="00E0657F">
        <w:rPr>
          <w:b/>
          <w:bCs/>
        </w:rPr>
        <w:t>typeMutation = rd.randint(0, 2)</w:t>
      </w:r>
    </w:p>
    <w:p w14:paraId="46EC77CC" w14:textId="6F11BE6A" w:rsidR="00412378" w:rsidRDefault="00412378" w:rsidP="00412378">
      <w:pPr>
        <w:pStyle w:val="Nidungvnbn"/>
      </w:pPr>
      <w:r>
        <w:t>- Thêm vào</w:t>
      </w:r>
      <w:r w:rsidR="001B00B6">
        <w:t xml:space="preserve"> (0)</w:t>
      </w:r>
      <w:r>
        <w:t>:</w:t>
      </w:r>
    </w:p>
    <w:p w14:paraId="2C7E07CC" w14:textId="6008CD89" w:rsidR="00A61A8F" w:rsidRDefault="00A61A8F" w:rsidP="00A61A8F">
      <w:pPr>
        <w:pStyle w:val="Nidungvnbn"/>
        <w:numPr>
          <w:ilvl w:val="0"/>
          <w:numId w:val="8"/>
        </w:numPr>
      </w:pPr>
      <w:r>
        <w:t>Random thứ và ca dạy.</w:t>
      </w:r>
    </w:p>
    <w:p w14:paraId="3C6D058A" w14:textId="1F543A72" w:rsidR="00A61A8F" w:rsidRDefault="00A61A8F" w:rsidP="00A61A8F">
      <w:pPr>
        <w:pStyle w:val="Nidungvnbn"/>
        <w:numPr>
          <w:ilvl w:val="0"/>
          <w:numId w:val="8"/>
        </w:numPr>
      </w:pPr>
      <w:r>
        <w:t>Đảm bảo không bị trùng ca dạy đã có.</w:t>
      </w:r>
    </w:p>
    <w:p w14:paraId="7D52EA3F" w14:textId="172961D3" w:rsidR="000B37C1" w:rsidRDefault="000B37C1" w:rsidP="000B37C1">
      <w:pPr>
        <w:pStyle w:val="Nidungvnbn"/>
        <w:numPr>
          <w:ilvl w:val="0"/>
          <w:numId w:val="8"/>
        </w:numPr>
      </w:pPr>
      <w:r>
        <w:t>Random mã môn học, phòng.</w:t>
      </w:r>
    </w:p>
    <w:p w14:paraId="7AC0EE93" w14:textId="61CC9529" w:rsidR="00412378" w:rsidRDefault="00412378" w:rsidP="00412378">
      <w:pPr>
        <w:pStyle w:val="Nidungvnbn"/>
        <w:numPr>
          <w:ilvl w:val="0"/>
          <w:numId w:val="8"/>
        </w:numPr>
      </w:pPr>
      <w:r>
        <w:lastRenderedPageBreak/>
        <w:t>Đảm bảo không bị trùng phòng trong một ca của một thứ.</w:t>
      </w:r>
    </w:p>
    <w:p w14:paraId="00832C40" w14:textId="29C52FCD" w:rsidR="00565C7D" w:rsidRDefault="00821E78" w:rsidP="00412378">
      <w:pPr>
        <w:pStyle w:val="Nidungvnbn"/>
        <w:numPr>
          <w:ilvl w:val="0"/>
          <w:numId w:val="8"/>
        </w:numPr>
      </w:pPr>
      <w:r>
        <w:t xml:space="preserve">Thêm </w:t>
      </w:r>
      <w:r w:rsidR="004158C5">
        <w:t>list</w:t>
      </w:r>
      <w:r>
        <w:t xml:space="preserve"> mới vào new.</w:t>
      </w:r>
    </w:p>
    <w:p w14:paraId="75437D90" w14:textId="77777777" w:rsidR="009A4778" w:rsidRDefault="009A4778" w:rsidP="009A4778">
      <w:pPr>
        <w:pStyle w:val="Nidungvnbn"/>
        <w:keepNext/>
        <w:ind w:firstLine="0"/>
        <w:jc w:val="center"/>
      </w:pPr>
      <w:r>
        <w:rPr>
          <w:noProof/>
        </w:rPr>
        <w:drawing>
          <wp:inline distT="0" distB="0" distL="0" distR="0" wp14:anchorId="6C06558B" wp14:editId="5C9FD983">
            <wp:extent cx="5576570" cy="3519170"/>
            <wp:effectExtent l="0" t="0" r="508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570" cy="3519170"/>
                    </a:xfrm>
                    <a:prstGeom prst="rect">
                      <a:avLst/>
                    </a:prstGeom>
                    <a:noFill/>
                    <a:ln>
                      <a:noFill/>
                    </a:ln>
                  </pic:spPr>
                </pic:pic>
              </a:graphicData>
            </a:graphic>
          </wp:inline>
        </w:drawing>
      </w:r>
    </w:p>
    <w:p w14:paraId="28E6282E" w14:textId="0332994F" w:rsidR="009A4778" w:rsidRDefault="009A4778" w:rsidP="009A4778">
      <w:pPr>
        <w:pStyle w:val="Chuthich"/>
      </w:pPr>
      <w:bookmarkStart w:id="31" w:name="_Toc56936759"/>
      <w:r>
        <w:t xml:space="preserve">Hình </w:t>
      </w:r>
      <w:r w:rsidR="00D523BB">
        <w:fldChar w:fldCharType="begin"/>
      </w:r>
      <w:r w:rsidR="00D523BB">
        <w:instrText xml:space="preserve"> SEQ Hình \* ARABIC </w:instrText>
      </w:r>
      <w:r w:rsidR="00D523BB">
        <w:fldChar w:fldCharType="separate"/>
      </w:r>
      <w:r w:rsidR="00D91278">
        <w:rPr>
          <w:noProof/>
        </w:rPr>
        <w:t>16</w:t>
      </w:r>
      <w:r w:rsidR="00D523BB">
        <w:rPr>
          <w:noProof/>
        </w:rPr>
        <w:fldChar w:fldCharType="end"/>
      </w:r>
      <w:r>
        <w:t>: Đột biến kiểu thêm vào</w:t>
      </w:r>
      <w:bookmarkEnd w:id="31"/>
    </w:p>
    <w:p w14:paraId="7C622A22" w14:textId="16854057" w:rsidR="000D109A" w:rsidRDefault="00412378" w:rsidP="000D109A">
      <w:pPr>
        <w:pStyle w:val="Nidungvnbn"/>
      </w:pPr>
      <w:r>
        <w:t>-  Xóa bớt</w:t>
      </w:r>
      <w:r w:rsidR="008E03CB">
        <w:t xml:space="preserve"> một nhiễm sắc thể</w:t>
      </w:r>
      <w:r w:rsidR="001B00B6">
        <w:t xml:space="preserve"> (1)</w:t>
      </w:r>
      <w:r w:rsidR="008E03CB">
        <w:t>: Random nhiễm sắc thể và xóa.</w:t>
      </w:r>
    </w:p>
    <w:p w14:paraId="78B05997" w14:textId="77777777" w:rsidR="000D109A" w:rsidRDefault="000D109A" w:rsidP="000D109A">
      <w:pPr>
        <w:pStyle w:val="Nidungvnbn"/>
        <w:keepNext/>
        <w:ind w:firstLine="0"/>
        <w:jc w:val="center"/>
      </w:pPr>
      <w:r>
        <w:rPr>
          <w:noProof/>
        </w:rPr>
        <w:drawing>
          <wp:inline distT="0" distB="0" distL="0" distR="0" wp14:anchorId="5209664A" wp14:editId="00F332B1">
            <wp:extent cx="4572000" cy="12954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noFill/>
                    <a:ln>
                      <a:noFill/>
                    </a:ln>
                  </pic:spPr>
                </pic:pic>
              </a:graphicData>
            </a:graphic>
          </wp:inline>
        </w:drawing>
      </w:r>
    </w:p>
    <w:p w14:paraId="11021031" w14:textId="4F4B4AC3" w:rsidR="000D109A" w:rsidRDefault="000D109A" w:rsidP="000D109A">
      <w:pPr>
        <w:pStyle w:val="Chuthich"/>
      </w:pPr>
      <w:bookmarkStart w:id="32" w:name="_Toc56936760"/>
      <w:r>
        <w:t xml:space="preserve">Hình </w:t>
      </w:r>
      <w:r w:rsidR="00D523BB">
        <w:fldChar w:fldCharType="begin"/>
      </w:r>
      <w:r w:rsidR="00D523BB">
        <w:instrText xml:space="preserve"> SEQ Hình \* ARABIC </w:instrText>
      </w:r>
      <w:r w:rsidR="00D523BB">
        <w:fldChar w:fldCharType="separate"/>
      </w:r>
      <w:r w:rsidR="00D91278">
        <w:rPr>
          <w:noProof/>
        </w:rPr>
        <w:t>17</w:t>
      </w:r>
      <w:r w:rsidR="00D523BB">
        <w:rPr>
          <w:noProof/>
        </w:rPr>
        <w:fldChar w:fldCharType="end"/>
      </w:r>
      <w:r>
        <w:t>: Đột biến kiểu xóa bớt</w:t>
      </w:r>
      <w:bookmarkEnd w:id="32"/>
    </w:p>
    <w:p w14:paraId="5A376B50" w14:textId="05EA84DD" w:rsidR="00412378" w:rsidRDefault="00412378" w:rsidP="00412378">
      <w:pPr>
        <w:pStyle w:val="Nidungvnbn"/>
      </w:pPr>
      <w:r>
        <w:t>-  Thay đổi</w:t>
      </w:r>
      <w:r w:rsidR="001B00B6">
        <w:t xml:space="preserve"> (2)</w:t>
      </w:r>
      <w:r>
        <w:t>:</w:t>
      </w:r>
    </w:p>
    <w:p w14:paraId="65897816" w14:textId="77777777" w:rsidR="003F38B8" w:rsidRDefault="003F38B8" w:rsidP="003F38B8">
      <w:pPr>
        <w:pStyle w:val="Nidungvnbn"/>
        <w:numPr>
          <w:ilvl w:val="0"/>
          <w:numId w:val="8"/>
        </w:numPr>
      </w:pPr>
      <w:r>
        <w:t>Random thứ và ca dạy.</w:t>
      </w:r>
    </w:p>
    <w:p w14:paraId="65D0C2ED" w14:textId="77777777" w:rsidR="003F38B8" w:rsidRDefault="003F38B8" w:rsidP="003F38B8">
      <w:pPr>
        <w:pStyle w:val="Nidungvnbn"/>
        <w:numPr>
          <w:ilvl w:val="0"/>
          <w:numId w:val="8"/>
        </w:numPr>
      </w:pPr>
      <w:r>
        <w:t>Đảm bảo không bị trùng ca dạy đã có.</w:t>
      </w:r>
    </w:p>
    <w:p w14:paraId="14D2DD42" w14:textId="77777777" w:rsidR="003F38B8" w:rsidRDefault="003F38B8" w:rsidP="003F38B8">
      <w:pPr>
        <w:pStyle w:val="Nidungvnbn"/>
        <w:numPr>
          <w:ilvl w:val="0"/>
          <w:numId w:val="8"/>
        </w:numPr>
      </w:pPr>
      <w:r>
        <w:t>Random mã môn học, phòng.</w:t>
      </w:r>
    </w:p>
    <w:p w14:paraId="787EFAAD" w14:textId="77777777" w:rsidR="003F38B8" w:rsidRDefault="003F38B8" w:rsidP="003F38B8">
      <w:pPr>
        <w:pStyle w:val="Nidungvnbn"/>
        <w:numPr>
          <w:ilvl w:val="0"/>
          <w:numId w:val="8"/>
        </w:numPr>
      </w:pPr>
      <w:r>
        <w:lastRenderedPageBreak/>
        <w:t>Đảm bảo không bị trùng phòng trong một ca của một thứ.</w:t>
      </w:r>
    </w:p>
    <w:p w14:paraId="3A63A68D" w14:textId="6444E4F3" w:rsidR="003F38B8" w:rsidRDefault="003F38B8" w:rsidP="003F38B8">
      <w:pPr>
        <w:pStyle w:val="Nidungvnbn"/>
        <w:numPr>
          <w:ilvl w:val="0"/>
          <w:numId w:val="8"/>
        </w:numPr>
      </w:pPr>
      <w:r>
        <w:t>Đổi list mới vào một list trong new.</w:t>
      </w:r>
    </w:p>
    <w:p w14:paraId="58861643" w14:textId="77777777" w:rsidR="00EC0733" w:rsidRDefault="00EC0733" w:rsidP="00EC0733">
      <w:pPr>
        <w:pStyle w:val="Nidungvnbn"/>
        <w:keepNext/>
        <w:ind w:firstLine="0"/>
        <w:jc w:val="center"/>
      </w:pPr>
      <w:r>
        <w:rPr>
          <w:noProof/>
        </w:rPr>
        <w:drawing>
          <wp:inline distT="0" distB="0" distL="0" distR="0" wp14:anchorId="2659D93A" wp14:editId="49A125DD">
            <wp:extent cx="5791200" cy="246634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2466340"/>
                    </a:xfrm>
                    <a:prstGeom prst="rect">
                      <a:avLst/>
                    </a:prstGeom>
                    <a:noFill/>
                    <a:ln>
                      <a:noFill/>
                    </a:ln>
                  </pic:spPr>
                </pic:pic>
              </a:graphicData>
            </a:graphic>
          </wp:inline>
        </w:drawing>
      </w:r>
    </w:p>
    <w:p w14:paraId="3451C37E" w14:textId="09D1CA4D" w:rsidR="00923322" w:rsidRDefault="00EC0733" w:rsidP="00EC0733">
      <w:pPr>
        <w:pStyle w:val="Chuthich"/>
      </w:pPr>
      <w:bookmarkStart w:id="33" w:name="_Toc56936761"/>
      <w:r>
        <w:t xml:space="preserve">Hình </w:t>
      </w:r>
      <w:r w:rsidR="00D523BB">
        <w:fldChar w:fldCharType="begin"/>
      </w:r>
      <w:r w:rsidR="00D523BB">
        <w:instrText xml:space="preserve"> SEQ Hình \* ARABIC </w:instrText>
      </w:r>
      <w:r w:rsidR="00D523BB">
        <w:fldChar w:fldCharType="separate"/>
      </w:r>
      <w:r w:rsidR="00D91278">
        <w:rPr>
          <w:noProof/>
        </w:rPr>
        <w:t>18</w:t>
      </w:r>
      <w:r w:rsidR="00D523BB">
        <w:rPr>
          <w:noProof/>
        </w:rPr>
        <w:fldChar w:fldCharType="end"/>
      </w:r>
      <w:r>
        <w:t>: Đột biến kiểu thay đổi</w:t>
      </w:r>
      <w:bookmarkEnd w:id="33"/>
    </w:p>
    <w:p w14:paraId="5445CD1E" w14:textId="08615510" w:rsidR="00E52D4C" w:rsidRDefault="00E52D4C" w:rsidP="00E52D4C">
      <w:pPr>
        <w:pStyle w:val="Nidungvnbn"/>
      </w:pPr>
      <w:r>
        <w:t>Thêm new vào quần thể</w:t>
      </w:r>
      <w:r w:rsidR="006B65C8">
        <w:t>:</w:t>
      </w:r>
    </w:p>
    <w:p w14:paraId="1908F20D" w14:textId="3456737A" w:rsidR="006B65C8" w:rsidRDefault="006B65C8" w:rsidP="006B65C8">
      <w:pPr>
        <w:pStyle w:val="Nidungvnbn"/>
        <w:jc w:val="center"/>
        <w:rPr>
          <w:b/>
          <w:bCs/>
        </w:rPr>
      </w:pPr>
      <w:r w:rsidRPr="006B65C8">
        <w:rPr>
          <w:b/>
          <w:bCs/>
        </w:rPr>
        <w:t>self.populations.append(new)</w:t>
      </w:r>
    </w:p>
    <w:p w14:paraId="7398D886" w14:textId="49B77847" w:rsidR="00E92B5F" w:rsidRDefault="00E92B5F" w:rsidP="006B65C8">
      <w:pPr>
        <w:pStyle w:val="Nidungvnbn"/>
        <w:jc w:val="center"/>
        <w:rPr>
          <w:b/>
          <w:bCs/>
        </w:rPr>
      </w:pPr>
    </w:p>
    <w:p w14:paraId="1E8E0F57" w14:textId="4AEF4463" w:rsidR="00E92B5F" w:rsidRDefault="00E92B5F">
      <w:pPr>
        <w:spacing w:after="200" w:line="276" w:lineRule="auto"/>
        <w:rPr>
          <w:b/>
          <w:bCs/>
          <w:sz w:val="26"/>
          <w:szCs w:val="26"/>
        </w:rPr>
      </w:pPr>
      <w:r>
        <w:rPr>
          <w:b/>
          <w:bCs/>
        </w:rPr>
        <w:br w:type="page"/>
      </w:r>
    </w:p>
    <w:p w14:paraId="4755E6BB" w14:textId="5FBE3990" w:rsidR="00E92B5F" w:rsidRPr="004A7C39" w:rsidRDefault="00E92B5F" w:rsidP="00E92B5F">
      <w:pPr>
        <w:pStyle w:val="Chng"/>
      </w:pPr>
      <w:bookmarkStart w:id="34" w:name="_Toc56936742"/>
      <w:r w:rsidRPr="004A7C39">
        <w:lastRenderedPageBreak/>
        <w:t xml:space="preserve">CHƯƠNG </w:t>
      </w:r>
      <w:r>
        <w:t>3 – KẾT QUẢ</w:t>
      </w:r>
      <w:bookmarkEnd w:id="34"/>
    </w:p>
    <w:p w14:paraId="0A98C5E9" w14:textId="77777777" w:rsidR="007D6FA0" w:rsidRDefault="007D6FA0" w:rsidP="00E92B5F">
      <w:pPr>
        <w:pStyle w:val="Nidungvnbn"/>
      </w:pPr>
      <w:r>
        <w:t>Giao diện chính THỜI KHÓA BIỂU gồm:</w:t>
      </w:r>
    </w:p>
    <w:p w14:paraId="0F64BCEC" w14:textId="77777777" w:rsidR="007D6FA0" w:rsidRDefault="007D6FA0" w:rsidP="00AC48AE">
      <w:pPr>
        <w:pStyle w:val="Nidungvnbn"/>
        <w:ind w:left="709" w:firstLine="11"/>
      </w:pPr>
      <w:r>
        <w:t>- Option menu: xem thời khóa biểu của từng giáo viên.</w:t>
      </w:r>
    </w:p>
    <w:p w14:paraId="45817AF6" w14:textId="66E7A330" w:rsidR="00E92B5F" w:rsidRDefault="007D6FA0" w:rsidP="00AC48AE">
      <w:pPr>
        <w:pStyle w:val="Nidungvnbn"/>
        <w:ind w:left="709" w:firstLine="11"/>
      </w:pPr>
      <w:r>
        <w:t>- Button Refresh: để làm mới lại lịch khi không ưng ý.</w:t>
      </w:r>
    </w:p>
    <w:p w14:paraId="50FEA247" w14:textId="0FB9EBDE" w:rsidR="007D6FA0" w:rsidRDefault="007D6FA0" w:rsidP="00AC48AE">
      <w:pPr>
        <w:pStyle w:val="Nidungvnbn"/>
        <w:ind w:left="709" w:firstLine="11"/>
      </w:pPr>
      <w:r>
        <w:t>- Button Save: để save lại thời khóa biểu của giảng viên ra file schedule.csv.</w:t>
      </w:r>
    </w:p>
    <w:p w14:paraId="14C08240" w14:textId="77777777" w:rsidR="007D6FA0" w:rsidRDefault="007D6FA0" w:rsidP="007D6FA0">
      <w:pPr>
        <w:pStyle w:val="Nidungvnbn"/>
        <w:keepNext/>
        <w:ind w:firstLine="0"/>
        <w:jc w:val="center"/>
      </w:pPr>
      <w:r>
        <w:rPr>
          <w:b/>
          <w:bCs/>
          <w:noProof/>
        </w:rPr>
        <w:drawing>
          <wp:inline distT="0" distB="0" distL="0" distR="0" wp14:anchorId="3E75E6A2" wp14:editId="08686DA9">
            <wp:extent cx="5791200" cy="3803015"/>
            <wp:effectExtent l="0" t="0" r="0" b="698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3803015"/>
                    </a:xfrm>
                    <a:prstGeom prst="rect">
                      <a:avLst/>
                    </a:prstGeom>
                    <a:noFill/>
                    <a:ln>
                      <a:noFill/>
                    </a:ln>
                  </pic:spPr>
                </pic:pic>
              </a:graphicData>
            </a:graphic>
          </wp:inline>
        </w:drawing>
      </w:r>
    </w:p>
    <w:p w14:paraId="581F6441" w14:textId="5636C3C3" w:rsidR="00E92B5F" w:rsidRDefault="007D6FA0" w:rsidP="007D6FA0">
      <w:pPr>
        <w:pStyle w:val="Chuthich"/>
      </w:pPr>
      <w:bookmarkStart w:id="35" w:name="_Toc56936762"/>
      <w:r>
        <w:t xml:space="preserve">Hình </w:t>
      </w:r>
      <w:fldSimple w:instr=" SEQ Hình \* ARABIC ">
        <w:r w:rsidR="00D91278">
          <w:rPr>
            <w:noProof/>
          </w:rPr>
          <w:t>19</w:t>
        </w:r>
      </w:fldSimple>
      <w:r>
        <w:t>: Giao diện chính</w:t>
      </w:r>
      <w:r w:rsidR="00794762">
        <w:t xml:space="preserve"> THỜI KHÓA BIỂU</w:t>
      </w:r>
      <w:bookmarkEnd w:id="35"/>
    </w:p>
    <w:p w14:paraId="5AADBD94" w14:textId="564EBEC4" w:rsidR="00361CCE" w:rsidRPr="00361CCE" w:rsidRDefault="00361CCE" w:rsidP="00361CCE">
      <w:pPr>
        <w:spacing w:after="200" w:line="276" w:lineRule="auto"/>
      </w:pPr>
      <w:r>
        <w:br w:type="page"/>
      </w:r>
    </w:p>
    <w:p w14:paraId="6FF4DD6E" w14:textId="41AC090F" w:rsidR="00AC48AE" w:rsidRDefault="00AC48AE" w:rsidP="00AC48AE">
      <w:pPr>
        <w:pStyle w:val="Nidungvnbn"/>
      </w:pPr>
      <w:r>
        <w:lastRenderedPageBreak/>
        <w:t>Giao diện SỬA DỮ LIỆU gồm:</w:t>
      </w:r>
    </w:p>
    <w:p w14:paraId="4A4056F4" w14:textId="1C0AEEA3" w:rsidR="00AC48AE" w:rsidRDefault="00AC48AE" w:rsidP="00AC48AE">
      <w:pPr>
        <w:pStyle w:val="Nidungvnbn"/>
        <w:ind w:left="709" w:firstLine="11"/>
      </w:pPr>
      <w:r>
        <w:t>- Form GIÁO VIÊN:</w:t>
      </w:r>
    </w:p>
    <w:p w14:paraId="6A719916" w14:textId="553FA058" w:rsidR="00AC48AE" w:rsidRDefault="00AC48AE" w:rsidP="00AC48AE">
      <w:pPr>
        <w:pStyle w:val="Nidungvnbn"/>
        <w:numPr>
          <w:ilvl w:val="0"/>
          <w:numId w:val="13"/>
        </w:numPr>
      </w:pPr>
      <w:r>
        <w:t>Mã giáo viên: chứa IDGV đã bị disable để không sửa được.</w:t>
      </w:r>
    </w:p>
    <w:p w14:paraId="2CF01FA4" w14:textId="1E9F372B" w:rsidR="00AC48AE" w:rsidRDefault="00AC48AE" w:rsidP="00AC48AE">
      <w:pPr>
        <w:pStyle w:val="Nidungvnbn"/>
        <w:numPr>
          <w:ilvl w:val="0"/>
          <w:numId w:val="13"/>
        </w:numPr>
      </w:pPr>
      <w:r>
        <w:t>Tên giáo viên: chứa TENGV, có thể sửa.</w:t>
      </w:r>
    </w:p>
    <w:p w14:paraId="5D10D149" w14:textId="58112519" w:rsidR="00AC48AE" w:rsidRDefault="00AC48AE" w:rsidP="00AC48AE">
      <w:pPr>
        <w:pStyle w:val="Nidungvnbn"/>
        <w:numPr>
          <w:ilvl w:val="0"/>
          <w:numId w:val="13"/>
        </w:numPr>
      </w:pPr>
      <w:r>
        <w:t>Mã môn học: chứa các MaMH mà GV đó dạy, có thể sửa.</w:t>
      </w:r>
    </w:p>
    <w:p w14:paraId="54FA705B" w14:textId="20439076" w:rsidR="00AC48AE" w:rsidRDefault="00AC48AE" w:rsidP="00AC48AE">
      <w:pPr>
        <w:pStyle w:val="Nidungvnbn"/>
        <w:ind w:left="709" w:firstLine="11"/>
      </w:pPr>
      <w:r>
        <w:t>- Form MÔN HỌC:</w:t>
      </w:r>
    </w:p>
    <w:p w14:paraId="1E2E2A17" w14:textId="6054DA35" w:rsidR="007036C3" w:rsidRDefault="007036C3" w:rsidP="007036C3">
      <w:pPr>
        <w:pStyle w:val="Nidungvnbn"/>
        <w:numPr>
          <w:ilvl w:val="0"/>
          <w:numId w:val="13"/>
        </w:numPr>
      </w:pPr>
      <w:r>
        <w:t>Mã môn học: chứa các MaMH đã bị disable để không sửa được.</w:t>
      </w:r>
    </w:p>
    <w:p w14:paraId="6C1182A7" w14:textId="19DF53E1" w:rsidR="007036C3" w:rsidRDefault="007036C3" w:rsidP="007036C3">
      <w:pPr>
        <w:pStyle w:val="Nidungvnbn"/>
        <w:numPr>
          <w:ilvl w:val="0"/>
          <w:numId w:val="13"/>
        </w:numPr>
      </w:pPr>
      <w:r>
        <w:t>Tên môn học: chứa TENMH, có thể sửa.</w:t>
      </w:r>
    </w:p>
    <w:p w14:paraId="76CE39C0" w14:textId="27EF132F" w:rsidR="007036C3" w:rsidRDefault="007036C3" w:rsidP="007036C3">
      <w:pPr>
        <w:pStyle w:val="Nidungvnbn"/>
        <w:numPr>
          <w:ilvl w:val="0"/>
          <w:numId w:val="13"/>
        </w:numPr>
      </w:pPr>
      <w:r>
        <w:t>Số tiết: chứa số tiết MH, có thể sửa.</w:t>
      </w:r>
    </w:p>
    <w:p w14:paraId="69BB0534" w14:textId="2893D660" w:rsidR="00AC48AE" w:rsidRDefault="007036C3" w:rsidP="00361CCE">
      <w:pPr>
        <w:pStyle w:val="Nidungvnbn"/>
        <w:numPr>
          <w:ilvl w:val="0"/>
          <w:numId w:val="13"/>
        </w:numPr>
      </w:pPr>
      <w:r>
        <w:t>Số lớp: chứa số lớp MH mở, có thể sửa.</w:t>
      </w:r>
    </w:p>
    <w:p w14:paraId="54839DE8" w14:textId="77777777" w:rsidR="00AC48AE" w:rsidRDefault="00AC48AE" w:rsidP="00AC48AE">
      <w:pPr>
        <w:keepNext/>
        <w:jc w:val="center"/>
      </w:pPr>
      <w:r>
        <w:rPr>
          <w:noProof/>
        </w:rPr>
        <w:drawing>
          <wp:inline distT="0" distB="0" distL="0" distR="0" wp14:anchorId="109A1C51" wp14:editId="29196B90">
            <wp:extent cx="5788025" cy="3044825"/>
            <wp:effectExtent l="0" t="0" r="3175"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8025" cy="3044825"/>
                    </a:xfrm>
                    <a:prstGeom prst="rect">
                      <a:avLst/>
                    </a:prstGeom>
                    <a:noFill/>
                    <a:ln>
                      <a:noFill/>
                    </a:ln>
                  </pic:spPr>
                </pic:pic>
              </a:graphicData>
            </a:graphic>
          </wp:inline>
        </w:drawing>
      </w:r>
    </w:p>
    <w:p w14:paraId="06332BF0" w14:textId="5BD233B0" w:rsidR="00AC48AE" w:rsidRPr="00AC48AE" w:rsidRDefault="00AC48AE" w:rsidP="00AC48AE">
      <w:pPr>
        <w:pStyle w:val="Chuthich"/>
      </w:pPr>
      <w:bookmarkStart w:id="36" w:name="_Toc56936763"/>
      <w:r>
        <w:t xml:space="preserve">Hình </w:t>
      </w:r>
      <w:r w:rsidR="00D523BB">
        <w:fldChar w:fldCharType="begin"/>
      </w:r>
      <w:r w:rsidR="00D523BB">
        <w:instrText xml:space="preserve"> SEQ Hình \* ARABIC </w:instrText>
      </w:r>
      <w:r w:rsidR="00D523BB">
        <w:fldChar w:fldCharType="separate"/>
      </w:r>
      <w:r w:rsidR="00D91278">
        <w:rPr>
          <w:noProof/>
        </w:rPr>
        <w:t>20</w:t>
      </w:r>
      <w:r w:rsidR="00D523BB">
        <w:rPr>
          <w:noProof/>
        </w:rPr>
        <w:fldChar w:fldCharType="end"/>
      </w:r>
      <w:r>
        <w:t>: Giao diện SỬA DỮ LIỆU</w:t>
      </w:r>
      <w:bookmarkEnd w:id="36"/>
    </w:p>
    <w:p w14:paraId="1146D774" w14:textId="40B2361C" w:rsidR="00412378" w:rsidRDefault="00412378" w:rsidP="00412378">
      <w:pPr>
        <w:pStyle w:val="Nidungvnbn"/>
        <w:ind w:firstLine="0"/>
      </w:pPr>
    </w:p>
    <w:p w14:paraId="0FD2B913" w14:textId="2212CCC5" w:rsidR="00416EF1" w:rsidRDefault="00416EF1">
      <w:pPr>
        <w:spacing w:after="200" w:line="276" w:lineRule="auto"/>
        <w:rPr>
          <w:sz w:val="26"/>
          <w:szCs w:val="26"/>
        </w:rPr>
      </w:pPr>
      <w:r>
        <w:br w:type="page"/>
      </w:r>
    </w:p>
    <w:p w14:paraId="1580DE6B" w14:textId="5A81D3ED" w:rsidR="00416EF1" w:rsidRDefault="00416EF1" w:rsidP="00416EF1">
      <w:pPr>
        <w:pStyle w:val="Nidungvnbn"/>
      </w:pPr>
      <w:r>
        <w:lastRenderedPageBreak/>
        <w:t>Giao diện THÊM DỮ LIỆU gồm:</w:t>
      </w:r>
    </w:p>
    <w:p w14:paraId="0BE16952" w14:textId="77777777" w:rsidR="00416EF1" w:rsidRDefault="00416EF1" w:rsidP="00416EF1">
      <w:pPr>
        <w:pStyle w:val="Nidungvnbn"/>
        <w:ind w:left="709" w:firstLine="11"/>
      </w:pPr>
      <w:r>
        <w:t>- Form GIÁO VIÊN:</w:t>
      </w:r>
    </w:p>
    <w:p w14:paraId="619215FA" w14:textId="528B7FA9" w:rsidR="00416EF1" w:rsidRDefault="00416EF1" w:rsidP="00416EF1">
      <w:pPr>
        <w:pStyle w:val="Nidungvnbn"/>
        <w:numPr>
          <w:ilvl w:val="0"/>
          <w:numId w:val="13"/>
        </w:numPr>
      </w:pPr>
      <w:r>
        <w:t>Mã giáo viên: chứa IDGV tự động tăng và có check IDGV tồn tại.</w:t>
      </w:r>
    </w:p>
    <w:p w14:paraId="3C61F196" w14:textId="44E2847E" w:rsidR="00416EF1" w:rsidRDefault="00416EF1" w:rsidP="00416EF1">
      <w:pPr>
        <w:pStyle w:val="Nidungvnbn"/>
        <w:numPr>
          <w:ilvl w:val="0"/>
          <w:numId w:val="13"/>
        </w:numPr>
      </w:pPr>
      <w:r>
        <w:t>Tên giáo viên: chứa TENGV</w:t>
      </w:r>
      <w:r w:rsidR="006067C0">
        <w:t>.</w:t>
      </w:r>
    </w:p>
    <w:p w14:paraId="147DD233" w14:textId="43DF80F8" w:rsidR="00416EF1" w:rsidRDefault="00416EF1" w:rsidP="00416EF1">
      <w:pPr>
        <w:pStyle w:val="Nidungvnbn"/>
        <w:numPr>
          <w:ilvl w:val="0"/>
          <w:numId w:val="13"/>
        </w:numPr>
      </w:pPr>
      <w:r>
        <w:t xml:space="preserve">Mã môn học: chứa </w:t>
      </w:r>
      <w:r w:rsidR="006067C0">
        <w:t>MaMH GV đó dạy.</w:t>
      </w:r>
    </w:p>
    <w:p w14:paraId="39F5A5AD" w14:textId="77777777" w:rsidR="00416EF1" w:rsidRDefault="00416EF1" w:rsidP="00416EF1">
      <w:pPr>
        <w:pStyle w:val="Nidungvnbn"/>
        <w:ind w:left="709" w:firstLine="11"/>
      </w:pPr>
      <w:r>
        <w:t>- Form MÔN HỌC:</w:t>
      </w:r>
    </w:p>
    <w:p w14:paraId="1FE1ABB3" w14:textId="442B69C5" w:rsidR="00416EF1" w:rsidRDefault="00416EF1" w:rsidP="00416EF1">
      <w:pPr>
        <w:pStyle w:val="Nidungvnbn"/>
        <w:numPr>
          <w:ilvl w:val="0"/>
          <w:numId w:val="13"/>
        </w:numPr>
      </w:pPr>
      <w:r>
        <w:t xml:space="preserve">Mã môn học: chứa các MaMH </w:t>
      </w:r>
      <w:r w:rsidR="006067C0">
        <w:t>và có check MaMH tồn tại.</w:t>
      </w:r>
    </w:p>
    <w:p w14:paraId="2F84C14E" w14:textId="2B105428" w:rsidR="00416EF1" w:rsidRDefault="00416EF1" w:rsidP="00416EF1">
      <w:pPr>
        <w:pStyle w:val="Nidungvnbn"/>
        <w:numPr>
          <w:ilvl w:val="0"/>
          <w:numId w:val="13"/>
        </w:numPr>
      </w:pPr>
      <w:r>
        <w:t>Tên môn học: chứa TENMH</w:t>
      </w:r>
      <w:r w:rsidR="006067C0">
        <w:t>.</w:t>
      </w:r>
    </w:p>
    <w:p w14:paraId="12F8878F" w14:textId="718AF144" w:rsidR="00416EF1" w:rsidRDefault="00416EF1" w:rsidP="00416EF1">
      <w:pPr>
        <w:pStyle w:val="Nidungvnbn"/>
        <w:numPr>
          <w:ilvl w:val="0"/>
          <w:numId w:val="13"/>
        </w:numPr>
      </w:pPr>
      <w:r>
        <w:t>Số tiết: chứa số tiết MH</w:t>
      </w:r>
      <w:r w:rsidR="006067C0">
        <w:t xml:space="preserve"> và có check sotiet &gt;= 3.</w:t>
      </w:r>
    </w:p>
    <w:p w14:paraId="63753198" w14:textId="13091616" w:rsidR="00416EF1" w:rsidRDefault="00416EF1" w:rsidP="00416EF1">
      <w:pPr>
        <w:pStyle w:val="Nidungvnbn"/>
        <w:numPr>
          <w:ilvl w:val="0"/>
          <w:numId w:val="13"/>
        </w:numPr>
      </w:pPr>
      <w:r>
        <w:t xml:space="preserve">Số lớp: chứa số lớp MH </w:t>
      </w:r>
      <w:r w:rsidR="006067C0">
        <w:t>cần mở và có check solop &gt;= 1.</w:t>
      </w:r>
    </w:p>
    <w:p w14:paraId="5A55FDED" w14:textId="77777777" w:rsidR="00416EF1" w:rsidRDefault="00416EF1" w:rsidP="00416EF1">
      <w:pPr>
        <w:pStyle w:val="Nidungvnbn"/>
        <w:keepNext/>
        <w:ind w:firstLine="0"/>
        <w:jc w:val="center"/>
      </w:pPr>
      <w:r>
        <w:rPr>
          <w:noProof/>
        </w:rPr>
        <w:drawing>
          <wp:inline distT="0" distB="0" distL="0" distR="0" wp14:anchorId="5E961E12" wp14:editId="494C8830">
            <wp:extent cx="5788025" cy="2820670"/>
            <wp:effectExtent l="0" t="0" r="317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8025" cy="2820670"/>
                    </a:xfrm>
                    <a:prstGeom prst="rect">
                      <a:avLst/>
                    </a:prstGeom>
                    <a:noFill/>
                    <a:ln>
                      <a:noFill/>
                    </a:ln>
                  </pic:spPr>
                </pic:pic>
              </a:graphicData>
            </a:graphic>
          </wp:inline>
        </w:drawing>
      </w:r>
    </w:p>
    <w:p w14:paraId="46466441" w14:textId="5A6D69CF" w:rsidR="00416EF1" w:rsidRDefault="00416EF1" w:rsidP="00416EF1">
      <w:pPr>
        <w:pStyle w:val="Chuthich"/>
      </w:pPr>
      <w:bookmarkStart w:id="37" w:name="_Toc56936764"/>
      <w:r>
        <w:t xml:space="preserve">Hình </w:t>
      </w:r>
      <w:r w:rsidR="00D523BB">
        <w:fldChar w:fldCharType="begin"/>
      </w:r>
      <w:r w:rsidR="00D523BB">
        <w:instrText xml:space="preserve"> SEQ Hình \* AR</w:instrText>
      </w:r>
      <w:r w:rsidR="00D523BB">
        <w:instrText xml:space="preserve">ABIC </w:instrText>
      </w:r>
      <w:r w:rsidR="00D523BB">
        <w:fldChar w:fldCharType="separate"/>
      </w:r>
      <w:r w:rsidR="00D91278">
        <w:rPr>
          <w:noProof/>
        </w:rPr>
        <w:t>21</w:t>
      </w:r>
      <w:r w:rsidR="00D523BB">
        <w:rPr>
          <w:noProof/>
        </w:rPr>
        <w:fldChar w:fldCharType="end"/>
      </w:r>
      <w:r>
        <w:t>: Giao diện THÊM DỮ LIỆU</w:t>
      </w:r>
      <w:bookmarkEnd w:id="37"/>
    </w:p>
    <w:p w14:paraId="06518125" w14:textId="77777777" w:rsidR="002C6832" w:rsidRDefault="002C6832" w:rsidP="002C6832">
      <w:pPr>
        <w:pStyle w:val="Nidungvnbn"/>
      </w:pPr>
    </w:p>
    <w:p w14:paraId="13DF43EF" w14:textId="77777777" w:rsidR="00967F7B" w:rsidRDefault="00967F7B" w:rsidP="00967F7B">
      <w:pPr>
        <w:pStyle w:val="Nidungvnbn"/>
        <w:ind w:firstLine="0"/>
      </w:pPr>
    </w:p>
    <w:p w14:paraId="632F6A28" w14:textId="77777777" w:rsidR="000A5A93" w:rsidRDefault="000A5A93" w:rsidP="000A5A93">
      <w:pPr>
        <w:pStyle w:val="Nidungvnbn"/>
      </w:pPr>
    </w:p>
    <w:p w14:paraId="7389F888" w14:textId="0F106E39" w:rsidR="00867C2D" w:rsidRDefault="00141615">
      <w:pPr>
        <w:spacing w:after="200" w:line="276" w:lineRule="auto"/>
        <w:rPr>
          <w:b/>
          <w:sz w:val="32"/>
          <w:szCs w:val="32"/>
        </w:rPr>
      </w:pPr>
      <w:r>
        <w:rPr>
          <w:b/>
          <w:sz w:val="32"/>
          <w:szCs w:val="32"/>
        </w:rPr>
        <w:br w:type="page"/>
      </w:r>
    </w:p>
    <w:p w14:paraId="5AE98FFD" w14:textId="54DE869F" w:rsidR="007E223D" w:rsidRPr="004A7C39" w:rsidRDefault="007E223D" w:rsidP="007E223D">
      <w:pPr>
        <w:pStyle w:val="Chng"/>
        <w:jc w:val="center"/>
      </w:pPr>
      <w:bookmarkStart w:id="38" w:name="_Toc56936743"/>
      <w:r>
        <w:lastRenderedPageBreak/>
        <w:t>TÀI LIỆU THAM KHẢO</w:t>
      </w:r>
      <w:bookmarkEnd w:id="38"/>
    </w:p>
    <w:p w14:paraId="2A3DC34C"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1B4A0F4" w14:textId="17A9DE39" w:rsidR="007E7FF7" w:rsidRDefault="00D523BB" w:rsidP="00FC0085">
      <w:pPr>
        <w:numPr>
          <w:ilvl w:val="0"/>
          <w:numId w:val="2"/>
        </w:numPr>
        <w:spacing w:line="360" w:lineRule="auto"/>
        <w:ind w:left="993"/>
        <w:jc w:val="both"/>
        <w:rPr>
          <w:sz w:val="26"/>
          <w:szCs w:val="26"/>
        </w:rPr>
      </w:pPr>
      <w:hyperlink r:id="rId32" w:history="1">
        <w:r w:rsidR="00FC0085" w:rsidRPr="003F5261">
          <w:rPr>
            <w:rStyle w:val="Siuktni"/>
            <w:sz w:val="26"/>
            <w:szCs w:val="26"/>
          </w:rPr>
          <w:t>https://vi.wikipedia.org/wiki/Ti%E1%BA%BFn_h%C3%B3a</w:t>
        </w:r>
      </w:hyperlink>
    </w:p>
    <w:p w14:paraId="1B9989E3" w14:textId="1AC14C1F" w:rsidR="00FC0085" w:rsidRDefault="00D523BB" w:rsidP="00FC0085">
      <w:pPr>
        <w:numPr>
          <w:ilvl w:val="0"/>
          <w:numId w:val="2"/>
        </w:numPr>
        <w:spacing w:line="360" w:lineRule="auto"/>
        <w:ind w:left="993"/>
        <w:jc w:val="both"/>
        <w:rPr>
          <w:sz w:val="26"/>
          <w:szCs w:val="26"/>
        </w:rPr>
      </w:pPr>
      <w:hyperlink r:id="rId33" w:history="1">
        <w:r w:rsidR="00FC0085" w:rsidRPr="003F5261">
          <w:rPr>
            <w:rStyle w:val="Siuktni"/>
            <w:sz w:val="26"/>
            <w:szCs w:val="26"/>
          </w:rPr>
          <w:t>https://vi.wikipedia.org/wiki/Di_truy%E1%BB%81n</w:t>
        </w:r>
      </w:hyperlink>
    </w:p>
    <w:p w14:paraId="52B1BF39" w14:textId="2F722D78" w:rsidR="00FC0085" w:rsidRDefault="00D523BB" w:rsidP="00FC0085">
      <w:pPr>
        <w:numPr>
          <w:ilvl w:val="0"/>
          <w:numId w:val="2"/>
        </w:numPr>
        <w:spacing w:line="360" w:lineRule="auto"/>
        <w:ind w:left="993"/>
        <w:jc w:val="both"/>
        <w:rPr>
          <w:sz w:val="26"/>
          <w:szCs w:val="26"/>
        </w:rPr>
      </w:pPr>
      <w:hyperlink r:id="rId34" w:history="1">
        <w:r w:rsidR="00FC0085" w:rsidRPr="003F5261">
          <w:rPr>
            <w:rStyle w:val="Siuktni"/>
            <w:sz w:val="26"/>
            <w:szCs w:val="26"/>
          </w:rPr>
          <w:t>https://viblo.asia/p/thuat-toan-di-truyen-ung-dung-giai-mot-so-bai-toan-kinh-dien-phan-1-RQqKLxJzK7z</w:t>
        </w:r>
      </w:hyperlink>
    </w:p>
    <w:p w14:paraId="6B75AD0A" w14:textId="3914AB0C" w:rsidR="00FC0085" w:rsidRDefault="00D523BB" w:rsidP="00FC0085">
      <w:pPr>
        <w:numPr>
          <w:ilvl w:val="0"/>
          <w:numId w:val="2"/>
        </w:numPr>
        <w:spacing w:line="360" w:lineRule="auto"/>
        <w:ind w:left="993"/>
        <w:jc w:val="both"/>
        <w:rPr>
          <w:sz w:val="26"/>
          <w:szCs w:val="26"/>
        </w:rPr>
      </w:pPr>
      <w:hyperlink r:id="rId35" w:history="1">
        <w:r w:rsidR="00FC0085" w:rsidRPr="003F5261">
          <w:rPr>
            <w:rStyle w:val="Siuktni"/>
            <w:sz w:val="26"/>
            <w:szCs w:val="26"/>
          </w:rPr>
          <w:t>https://viblo.asia/p/thuat-toan-di-truyen-ung-dung-giai-mot-so-bai-toan-kinh-dien-phan-2-07LKXwYp5V4</w:t>
        </w:r>
      </w:hyperlink>
    </w:p>
    <w:p w14:paraId="43ACD0A8" w14:textId="77777777" w:rsidR="00FC0085" w:rsidRPr="00FC0085" w:rsidRDefault="00FC0085" w:rsidP="00A40FCD">
      <w:pPr>
        <w:spacing w:line="360" w:lineRule="auto"/>
        <w:ind w:left="993"/>
        <w:jc w:val="both"/>
        <w:rPr>
          <w:sz w:val="26"/>
          <w:szCs w:val="26"/>
        </w:rPr>
      </w:pPr>
    </w:p>
    <w:sectPr w:rsidR="00FC0085" w:rsidRPr="00FC0085" w:rsidSect="00DB7595">
      <w:headerReference w:type="default" r:id="rId3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3E2807" w14:textId="77777777" w:rsidR="00D523BB" w:rsidRDefault="00D523BB" w:rsidP="00453AB1">
      <w:r>
        <w:separator/>
      </w:r>
    </w:p>
  </w:endnote>
  <w:endnote w:type="continuationSeparator" w:id="0">
    <w:p w14:paraId="1A152025" w14:textId="77777777" w:rsidR="00D523BB" w:rsidRDefault="00D523B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25568" w14:textId="77777777" w:rsidR="00D523BB" w:rsidRDefault="00D523BB" w:rsidP="00453AB1">
      <w:r>
        <w:separator/>
      </w:r>
    </w:p>
  </w:footnote>
  <w:footnote w:type="continuationSeparator" w:id="0">
    <w:p w14:paraId="354C5213" w14:textId="77777777" w:rsidR="00D523BB" w:rsidRDefault="00D523BB"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1D2B9" w14:textId="77777777" w:rsidR="00C97DB3" w:rsidRDefault="00C97DB3">
    <w:pPr>
      <w:pStyle w:val="utrang"/>
      <w:jc w:val="center"/>
    </w:pPr>
  </w:p>
  <w:p w14:paraId="423DD794" w14:textId="77777777" w:rsidR="00C97DB3" w:rsidRDefault="00C97DB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3A78C547" w14:textId="77777777" w:rsidR="00C97DB3" w:rsidRDefault="00C97DB3">
        <w:pPr>
          <w:pStyle w:val="utrang"/>
          <w:jc w:val="center"/>
        </w:pPr>
        <w:r>
          <w:fldChar w:fldCharType="begin"/>
        </w:r>
        <w:r>
          <w:instrText xml:space="preserve"> PAGE   \* MERGEFORMAT </w:instrText>
        </w:r>
        <w:r>
          <w:fldChar w:fldCharType="separate"/>
        </w:r>
        <w:r>
          <w:rPr>
            <w:noProof/>
          </w:rPr>
          <w:t>iv</w:t>
        </w:r>
        <w:r>
          <w:rPr>
            <w:noProof/>
          </w:rPr>
          <w:fldChar w:fldCharType="end"/>
        </w:r>
      </w:p>
    </w:sdtContent>
  </w:sdt>
  <w:p w14:paraId="46350E08" w14:textId="77777777" w:rsidR="00C97DB3" w:rsidRDefault="00C97DB3">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43F554F2" w14:textId="77777777" w:rsidR="00C97DB3" w:rsidRDefault="00C97DB3">
        <w:pPr>
          <w:pStyle w:val="utrang"/>
          <w:jc w:val="center"/>
        </w:pPr>
        <w:r>
          <w:fldChar w:fldCharType="begin"/>
        </w:r>
        <w:r>
          <w:instrText xml:space="preserve"> PAGE   \* MERGEFORMAT </w:instrText>
        </w:r>
        <w:r>
          <w:fldChar w:fldCharType="separate"/>
        </w:r>
        <w:r>
          <w:rPr>
            <w:noProof/>
          </w:rPr>
          <w:t>13</w:t>
        </w:r>
        <w:r>
          <w:rPr>
            <w:noProof/>
          </w:rPr>
          <w:fldChar w:fldCharType="end"/>
        </w:r>
      </w:p>
    </w:sdtContent>
  </w:sdt>
  <w:p w14:paraId="35C89338" w14:textId="77777777" w:rsidR="00C97DB3" w:rsidRDefault="00C97DB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A711F"/>
    <w:multiLevelType w:val="hybridMultilevel"/>
    <w:tmpl w:val="2318A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917F54"/>
    <w:multiLevelType w:val="hybridMultilevel"/>
    <w:tmpl w:val="21340A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12"/>
  </w:num>
  <w:num w:numId="5">
    <w:abstractNumId w:val="0"/>
  </w:num>
  <w:num w:numId="6">
    <w:abstractNumId w:val="3"/>
  </w:num>
  <w:num w:numId="7">
    <w:abstractNumId w:val="8"/>
  </w:num>
  <w:num w:numId="8">
    <w:abstractNumId w:val="10"/>
  </w:num>
  <w:num w:numId="9">
    <w:abstractNumId w:val="2"/>
  </w:num>
  <w:num w:numId="10">
    <w:abstractNumId w:val="6"/>
  </w:num>
  <w:num w:numId="11">
    <w:abstractNumId w:val="11"/>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2C0"/>
    <w:rsid w:val="00000FCE"/>
    <w:rsid w:val="00011A3A"/>
    <w:rsid w:val="000173B1"/>
    <w:rsid w:val="00024496"/>
    <w:rsid w:val="0002760E"/>
    <w:rsid w:val="00031D00"/>
    <w:rsid w:val="00044127"/>
    <w:rsid w:val="000A5A93"/>
    <w:rsid w:val="000B02DF"/>
    <w:rsid w:val="000B37C1"/>
    <w:rsid w:val="000D109A"/>
    <w:rsid w:val="000D55F8"/>
    <w:rsid w:val="000D5A4F"/>
    <w:rsid w:val="000D6C06"/>
    <w:rsid w:val="000E0223"/>
    <w:rsid w:val="000E62DC"/>
    <w:rsid w:val="00106530"/>
    <w:rsid w:val="00136E7F"/>
    <w:rsid w:val="00137133"/>
    <w:rsid w:val="00141615"/>
    <w:rsid w:val="0018143A"/>
    <w:rsid w:val="00196E4C"/>
    <w:rsid w:val="001A3D0C"/>
    <w:rsid w:val="001A5FC7"/>
    <w:rsid w:val="001A623D"/>
    <w:rsid w:val="001B00B6"/>
    <w:rsid w:val="001B3973"/>
    <w:rsid w:val="00207DC2"/>
    <w:rsid w:val="00231D8C"/>
    <w:rsid w:val="0025010B"/>
    <w:rsid w:val="00252F26"/>
    <w:rsid w:val="00267BDE"/>
    <w:rsid w:val="00291721"/>
    <w:rsid w:val="002A338E"/>
    <w:rsid w:val="002B55FA"/>
    <w:rsid w:val="002C1C18"/>
    <w:rsid w:val="002C6832"/>
    <w:rsid w:val="002D4629"/>
    <w:rsid w:val="002D796D"/>
    <w:rsid w:val="002E0A79"/>
    <w:rsid w:val="002E13D8"/>
    <w:rsid w:val="00312FAE"/>
    <w:rsid w:val="0032021C"/>
    <w:rsid w:val="003218FF"/>
    <w:rsid w:val="003315E2"/>
    <w:rsid w:val="0033274E"/>
    <w:rsid w:val="003449AD"/>
    <w:rsid w:val="0035108F"/>
    <w:rsid w:val="00355784"/>
    <w:rsid w:val="003557AA"/>
    <w:rsid w:val="003571D1"/>
    <w:rsid w:val="003604B4"/>
    <w:rsid w:val="00361CCE"/>
    <w:rsid w:val="00383F63"/>
    <w:rsid w:val="003B5BB8"/>
    <w:rsid w:val="003C3022"/>
    <w:rsid w:val="003D4A64"/>
    <w:rsid w:val="003E5402"/>
    <w:rsid w:val="003F38B8"/>
    <w:rsid w:val="00402822"/>
    <w:rsid w:val="00412378"/>
    <w:rsid w:val="004158C5"/>
    <w:rsid w:val="00416EF1"/>
    <w:rsid w:val="0042610C"/>
    <w:rsid w:val="00430D02"/>
    <w:rsid w:val="004418DF"/>
    <w:rsid w:val="00453AB1"/>
    <w:rsid w:val="00460E3B"/>
    <w:rsid w:val="00476180"/>
    <w:rsid w:val="00476D99"/>
    <w:rsid w:val="004A0481"/>
    <w:rsid w:val="004A20B8"/>
    <w:rsid w:val="004A6DAC"/>
    <w:rsid w:val="004A7C39"/>
    <w:rsid w:val="004E3C16"/>
    <w:rsid w:val="004F7507"/>
    <w:rsid w:val="00502735"/>
    <w:rsid w:val="00505D80"/>
    <w:rsid w:val="0051369A"/>
    <w:rsid w:val="00514D90"/>
    <w:rsid w:val="0051515E"/>
    <w:rsid w:val="00525D9B"/>
    <w:rsid w:val="00565C7D"/>
    <w:rsid w:val="00574C2F"/>
    <w:rsid w:val="0057650D"/>
    <w:rsid w:val="0058216E"/>
    <w:rsid w:val="00593511"/>
    <w:rsid w:val="00594A25"/>
    <w:rsid w:val="005B2039"/>
    <w:rsid w:val="005C64D4"/>
    <w:rsid w:val="005D5C20"/>
    <w:rsid w:val="005F02F8"/>
    <w:rsid w:val="006067C0"/>
    <w:rsid w:val="00615FA7"/>
    <w:rsid w:val="006247E1"/>
    <w:rsid w:val="006402F3"/>
    <w:rsid w:val="0064189C"/>
    <w:rsid w:val="00650D6A"/>
    <w:rsid w:val="00657F52"/>
    <w:rsid w:val="00665ECB"/>
    <w:rsid w:val="006A446D"/>
    <w:rsid w:val="006B208E"/>
    <w:rsid w:val="006B65C8"/>
    <w:rsid w:val="006C20E9"/>
    <w:rsid w:val="006C377D"/>
    <w:rsid w:val="006C570F"/>
    <w:rsid w:val="006F49B1"/>
    <w:rsid w:val="007036C3"/>
    <w:rsid w:val="00714BB9"/>
    <w:rsid w:val="007164D1"/>
    <w:rsid w:val="00726A7A"/>
    <w:rsid w:val="00730049"/>
    <w:rsid w:val="00731F39"/>
    <w:rsid w:val="00737340"/>
    <w:rsid w:val="0075334B"/>
    <w:rsid w:val="0076637D"/>
    <w:rsid w:val="00774FEE"/>
    <w:rsid w:val="00791EED"/>
    <w:rsid w:val="00794762"/>
    <w:rsid w:val="007A509E"/>
    <w:rsid w:val="007B1A23"/>
    <w:rsid w:val="007B7FF5"/>
    <w:rsid w:val="007D596E"/>
    <w:rsid w:val="007D6FA0"/>
    <w:rsid w:val="007E223D"/>
    <w:rsid w:val="007E3DCC"/>
    <w:rsid w:val="007E41A2"/>
    <w:rsid w:val="007E6AB9"/>
    <w:rsid w:val="007E7FF7"/>
    <w:rsid w:val="00821AF6"/>
    <w:rsid w:val="00821C71"/>
    <w:rsid w:val="00821E78"/>
    <w:rsid w:val="00867C2D"/>
    <w:rsid w:val="00870788"/>
    <w:rsid w:val="00880D36"/>
    <w:rsid w:val="008A1462"/>
    <w:rsid w:val="008B3AC9"/>
    <w:rsid w:val="008C7ED4"/>
    <w:rsid w:val="008E03CB"/>
    <w:rsid w:val="008E6453"/>
    <w:rsid w:val="00923322"/>
    <w:rsid w:val="00936ED4"/>
    <w:rsid w:val="009372C0"/>
    <w:rsid w:val="00942B81"/>
    <w:rsid w:val="0094734E"/>
    <w:rsid w:val="00955CA9"/>
    <w:rsid w:val="0095725A"/>
    <w:rsid w:val="00967F7B"/>
    <w:rsid w:val="00976384"/>
    <w:rsid w:val="009922A9"/>
    <w:rsid w:val="00994065"/>
    <w:rsid w:val="00994CC5"/>
    <w:rsid w:val="00995389"/>
    <w:rsid w:val="009953FD"/>
    <w:rsid w:val="00996831"/>
    <w:rsid w:val="009A4778"/>
    <w:rsid w:val="009E56F4"/>
    <w:rsid w:val="009E7547"/>
    <w:rsid w:val="00A13069"/>
    <w:rsid w:val="00A40FCD"/>
    <w:rsid w:val="00A421BC"/>
    <w:rsid w:val="00A61A8F"/>
    <w:rsid w:val="00A77B08"/>
    <w:rsid w:val="00A9405D"/>
    <w:rsid w:val="00AC48AE"/>
    <w:rsid w:val="00AF742E"/>
    <w:rsid w:val="00B03A95"/>
    <w:rsid w:val="00B118C8"/>
    <w:rsid w:val="00B62922"/>
    <w:rsid w:val="00B6403A"/>
    <w:rsid w:val="00B7422C"/>
    <w:rsid w:val="00B7717D"/>
    <w:rsid w:val="00B84560"/>
    <w:rsid w:val="00B8489D"/>
    <w:rsid w:val="00BB2B2A"/>
    <w:rsid w:val="00BB4831"/>
    <w:rsid w:val="00C0072A"/>
    <w:rsid w:val="00C11D53"/>
    <w:rsid w:val="00C1386C"/>
    <w:rsid w:val="00C40569"/>
    <w:rsid w:val="00C435CE"/>
    <w:rsid w:val="00C44EF1"/>
    <w:rsid w:val="00C56904"/>
    <w:rsid w:val="00C70A1B"/>
    <w:rsid w:val="00C718AA"/>
    <w:rsid w:val="00C73912"/>
    <w:rsid w:val="00C75086"/>
    <w:rsid w:val="00C76F0D"/>
    <w:rsid w:val="00C82D61"/>
    <w:rsid w:val="00C838E8"/>
    <w:rsid w:val="00C97DB3"/>
    <w:rsid w:val="00CA1C39"/>
    <w:rsid w:val="00CA3881"/>
    <w:rsid w:val="00CA483E"/>
    <w:rsid w:val="00CC417C"/>
    <w:rsid w:val="00CD13EC"/>
    <w:rsid w:val="00CD38CF"/>
    <w:rsid w:val="00CD6E44"/>
    <w:rsid w:val="00CE5555"/>
    <w:rsid w:val="00CF3EE2"/>
    <w:rsid w:val="00CF4C64"/>
    <w:rsid w:val="00D06AB8"/>
    <w:rsid w:val="00D124CD"/>
    <w:rsid w:val="00D16740"/>
    <w:rsid w:val="00D34D21"/>
    <w:rsid w:val="00D35D43"/>
    <w:rsid w:val="00D523BB"/>
    <w:rsid w:val="00D53C04"/>
    <w:rsid w:val="00D62865"/>
    <w:rsid w:val="00D63DC3"/>
    <w:rsid w:val="00D64792"/>
    <w:rsid w:val="00D76FAB"/>
    <w:rsid w:val="00D805A0"/>
    <w:rsid w:val="00D91278"/>
    <w:rsid w:val="00DA723F"/>
    <w:rsid w:val="00DB7595"/>
    <w:rsid w:val="00DC2276"/>
    <w:rsid w:val="00DC3A7C"/>
    <w:rsid w:val="00DD234D"/>
    <w:rsid w:val="00DD5428"/>
    <w:rsid w:val="00DD74FD"/>
    <w:rsid w:val="00E0657F"/>
    <w:rsid w:val="00E362C3"/>
    <w:rsid w:val="00E44C30"/>
    <w:rsid w:val="00E51186"/>
    <w:rsid w:val="00E52D4C"/>
    <w:rsid w:val="00E73E69"/>
    <w:rsid w:val="00E766EA"/>
    <w:rsid w:val="00E83DAA"/>
    <w:rsid w:val="00E92B5F"/>
    <w:rsid w:val="00E92EE7"/>
    <w:rsid w:val="00EB486C"/>
    <w:rsid w:val="00EC0733"/>
    <w:rsid w:val="00EC0B9D"/>
    <w:rsid w:val="00EC38FA"/>
    <w:rsid w:val="00EC7530"/>
    <w:rsid w:val="00EE6641"/>
    <w:rsid w:val="00EF4465"/>
    <w:rsid w:val="00F07FB0"/>
    <w:rsid w:val="00F30B5F"/>
    <w:rsid w:val="00F34F0C"/>
    <w:rsid w:val="00F35685"/>
    <w:rsid w:val="00F37FE9"/>
    <w:rsid w:val="00F6183C"/>
    <w:rsid w:val="00F73E2F"/>
    <w:rsid w:val="00F746E5"/>
    <w:rsid w:val="00F76179"/>
    <w:rsid w:val="00F837B8"/>
    <w:rsid w:val="00FA0719"/>
    <w:rsid w:val="00FA3B1E"/>
    <w:rsid w:val="00FA51FE"/>
    <w:rsid w:val="00FB1A5F"/>
    <w:rsid w:val="00FB70F5"/>
    <w:rsid w:val="00FB737C"/>
    <w:rsid w:val="00FB7F0D"/>
    <w:rsid w:val="00FC0085"/>
    <w:rsid w:val="00FC3FEA"/>
    <w:rsid w:val="00FC616C"/>
    <w:rsid w:val="00FD43DF"/>
    <w:rsid w:val="00FE5167"/>
    <w:rsid w:val="00FF40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semiHidden/>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character" w:styleId="cpChagiiquyt">
    <w:name w:val="Unresolved Mention"/>
    <w:basedOn w:val="Phngmcinhcuaoanvn"/>
    <w:uiPriority w:val="99"/>
    <w:semiHidden/>
    <w:unhideWhenUsed/>
    <w:rsid w:val="00FC0085"/>
    <w:rPr>
      <w:color w:val="605E5C"/>
      <w:shd w:val="clear" w:color="auto" w:fill="E1DFDD"/>
    </w:rPr>
  </w:style>
  <w:style w:type="character" w:styleId="FollowedHyperlink">
    <w:name w:val="FollowedHyperlink"/>
    <w:basedOn w:val="Phngmcinhcuaoanvn"/>
    <w:uiPriority w:val="99"/>
    <w:semiHidden/>
    <w:unhideWhenUsed/>
    <w:rsid w:val="00FC00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519741">
      <w:bodyDiv w:val="1"/>
      <w:marLeft w:val="0"/>
      <w:marRight w:val="0"/>
      <w:marTop w:val="0"/>
      <w:marBottom w:val="0"/>
      <w:divBdr>
        <w:top w:val="none" w:sz="0" w:space="0" w:color="auto"/>
        <w:left w:val="none" w:sz="0" w:space="0" w:color="auto"/>
        <w:bottom w:val="none" w:sz="0" w:space="0" w:color="auto"/>
        <w:right w:val="none" w:sz="0" w:space="0" w:color="auto"/>
      </w:divBdr>
    </w:div>
    <w:div w:id="692607260">
      <w:bodyDiv w:val="1"/>
      <w:marLeft w:val="0"/>
      <w:marRight w:val="0"/>
      <w:marTop w:val="0"/>
      <w:marBottom w:val="0"/>
      <w:divBdr>
        <w:top w:val="none" w:sz="0" w:space="0" w:color="auto"/>
        <w:left w:val="none" w:sz="0" w:space="0" w:color="auto"/>
        <w:bottom w:val="none" w:sz="0" w:space="0" w:color="auto"/>
        <w:right w:val="none" w:sz="0" w:space="0" w:color="auto"/>
      </w:divBdr>
    </w:div>
    <w:div w:id="10247881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viblo.asia/p/thuat-toan-di-truyen-ung-dung-giai-mot-so-bai-toan-kinh-dien-phan-1-RQqKLxJzK7z"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vi.wikipedia.org/wiki/Di_truy%E1%BB%81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vi.wikipedia.org/wiki/Ti%E1%BA%BFn_h%C3%B3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iblo.asia/p/thuat-toan-di-truyen-ung-dung-giai-mot-so-bai-toan-kinh-dien-phan-2-07LKXwYp5V4"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F814A-8637-4006-9AD5-1DC373619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410</TotalTime>
  <Pages>24</Pages>
  <Words>2378</Words>
  <Characters>13558</Characters>
  <Application>Microsoft Office Word</Application>
  <DocSecurity>0</DocSecurity>
  <Lines>112</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Khoa Nguyen</cp:lastModifiedBy>
  <cp:revision>205</cp:revision>
  <cp:lastPrinted>2020-11-22T04:37:00Z</cp:lastPrinted>
  <dcterms:created xsi:type="dcterms:W3CDTF">2019-09-22T12:43:00Z</dcterms:created>
  <dcterms:modified xsi:type="dcterms:W3CDTF">2020-11-22T04:38:00Z</dcterms:modified>
</cp:coreProperties>
</file>